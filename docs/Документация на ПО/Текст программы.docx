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70E370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3AD2090B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26B1BE2B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0BD942ED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28E946A1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184761BD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057D3B92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30631473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64145365" w14:textId="2F9BC449" w:rsidR="00311E17" w:rsidRPr="00A93F69" w:rsidRDefault="00A75AE7" w:rsidP="00A75AE7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2C363A"/>
          <w:sz w:val="28"/>
          <w:szCs w:val="28"/>
          <w:shd w:val="clear" w:color="auto" w:fill="FFFFFF"/>
        </w:rPr>
        <w:t xml:space="preserve"> «Программное обеспечение для проектирования кадров графического контроллера на базе ПЛИС</w:t>
      </w:r>
      <w:r w:rsidR="00DC1F49">
        <w:rPr>
          <w:b/>
          <w:color w:val="2C363A"/>
          <w:sz w:val="28"/>
          <w:szCs w:val="28"/>
          <w:shd w:val="clear" w:color="auto" w:fill="FFFFFF"/>
        </w:rPr>
        <w:t>»</w:t>
      </w:r>
    </w:p>
    <w:p w14:paraId="7AD03ECD" w14:textId="77777777" w:rsidR="00A75AE7" w:rsidRPr="00484CD9" w:rsidRDefault="00A75AE7" w:rsidP="00A75AE7">
      <w:pPr>
        <w:spacing w:line="360" w:lineRule="auto"/>
        <w:jc w:val="center"/>
        <w:rPr>
          <w:b/>
          <w:sz w:val="28"/>
          <w:szCs w:val="28"/>
        </w:rPr>
      </w:pPr>
      <w:r w:rsidRPr="00484CD9">
        <w:rPr>
          <w:b/>
          <w:sz w:val="28"/>
          <w:szCs w:val="28"/>
        </w:rPr>
        <w:t>Инв.№ ГОСНИИАС.2300.100.5222-002ПО-ТП</w:t>
      </w:r>
    </w:p>
    <w:p w14:paraId="22063B01" w14:textId="77777777" w:rsidR="00311E17" w:rsidRPr="00DA4F8D" w:rsidRDefault="00311E17" w:rsidP="00A75AE7">
      <w:pPr>
        <w:spacing w:line="276" w:lineRule="auto"/>
        <w:rPr>
          <w:b/>
          <w:bCs/>
          <w:sz w:val="24"/>
        </w:rPr>
      </w:pPr>
    </w:p>
    <w:p w14:paraId="64126ADB" w14:textId="77777777" w:rsidR="00865440" w:rsidRDefault="001E68BD" w:rsidP="00865440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Текст программы</w:t>
      </w:r>
    </w:p>
    <w:p w14:paraId="319A3711" w14:textId="77777777" w:rsidR="00311E17" w:rsidRPr="001873F0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76" w:lineRule="auto"/>
        <w:rPr>
          <w:b w:val="0"/>
          <w:caps w:val="0"/>
          <w:sz w:val="28"/>
          <w:szCs w:val="28"/>
        </w:rPr>
      </w:pPr>
      <w:r w:rsidRPr="001873F0">
        <w:rPr>
          <w:b w:val="0"/>
          <w:caps w:val="0"/>
          <w:sz w:val="28"/>
          <w:szCs w:val="28"/>
        </w:rPr>
        <w:t xml:space="preserve">Листов </w:t>
      </w:r>
      <w:r w:rsidR="00484CD9">
        <w:rPr>
          <w:b w:val="0"/>
          <w:caps w:val="0"/>
          <w:sz w:val="28"/>
          <w:szCs w:val="28"/>
        </w:rPr>
        <w:t>5</w:t>
      </w:r>
    </w:p>
    <w:p w14:paraId="043F430C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09FBDBDC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1E2E38C0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6E43EF92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3F4A9B5E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2C372B35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5B8163B9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0DDB9763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3C4B6903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34086CD6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424411ED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4870962D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223E1776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4316DEE9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5F7270B3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445A7DFC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5EA00928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3C8C30DA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693AF58F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15EB4B0A" w14:textId="77777777" w:rsidR="00311E17" w:rsidRPr="00DA4F8D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caps w:val="0"/>
          <w:szCs w:val="24"/>
        </w:rPr>
      </w:pPr>
    </w:p>
    <w:p w14:paraId="7EAA7B2C" w14:textId="77777777" w:rsidR="00A75AE7" w:rsidRDefault="00A75AE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b w:val="0"/>
          <w:caps w:val="0"/>
          <w:sz w:val="28"/>
          <w:szCs w:val="24"/>
        </w:rPr>
      </w:pPr>
    </w:p>
    <w:p w14:paraId="6D443E31" w14:textId="77777777" w:rsidR="00A75AE7" w:rsidRDefault="00A75AE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b w:val="0"/>
          <w:caps w:val="0"/>
          <w:sz w:val="28"/>
          <w:szCs w:val="24"/>
        </w:rPr>
      </w:pPr>
    </w:p>
    <w:p w14:paraId="6E12DDB3" w14:textId="77777777" w:rsidR="00A75AE7" w:rsidRDefault="00A75AE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b w:val="0"/>
          <w:caps w:val="0"/>
          <w:sz w:val="28"/>
          <w:szCs w:val="24"/>
        </w:rPr>
      </w:pPr>
    </w:p>
    <w:p w14:paraId="64D01EA0" w14:textId="77777777" w:rsidR="00A75AE7" w:rsidRDefault="00A75AE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b w:val="0"/>
          <w:caps w:val="0"/>
          <w:sz w:val="28"/>
          <w:szCs w:val="24"/>
        </w:rPr>
      </w:pPr>
    </w:p>
    <w:p w14:paraId="1F33D10B" w14:textId="77777777" w:rsidR="00A75AE7" w:rsidRDefault="00A75AE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b w:val="0"/>
          <w:caps w:val="0"/>
          <w:sz w:val="28"/>
          <w:szCs w:val="24"/>
        </w:rPr>
      </w:pPr>
    </w:p>
    <w:p w14:paraId="21E76292" w14:textId="77777777" w:rsidR="00A75AE7" w:rsidRDefault="00A75AE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b w:val="0"/>
          <w:caps w:val="0"/>
          <w:sz w:val="28"/>
          <w:szCs w:val="24"/>
        </w:rPr>
      </w:pPr>
    </w:p>
    <w:p w14:paraId="44BD5122" w14:textId="77777777" w:rsidR="00A75AE7" w:rsidRDefault="00A75AE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b w:val="0"/>
          <w:caps w:val="0"/>
          <w:sz w:val="28"/>
          <w:szCs w:val="24"/>
        </w:rPr>
      </w:pPr>
    </w:p>
    <w:p w14:paraId="2DDE53E1" w14:textId="77777777" w:rsidR="00A75AE7" w:rsidRDefault="00A75AE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b w:val="0"/>
          <w:caps w:val="0"/>
          <w:sz w:val="28"/>
          <w:szCs w:val="24"/>
        </w:rPr>
      </w:pPr>
    </w:p>
    <w:p w14:paraId="4544A000" w14:textId="77777777" w:rsidR="004F3D11" w:rsidRPr="003D5309" w:rsidRDefault="00311E17">
      <w:pPr>
        <w:pStyle w:val="af1"/>
        <w:keepNext w:val="0"/>
        <w:tabs>
          <w:tab w:val="clear" w:pos="360"/>
          <w:tab w:val="left" w:pos="708"/>
        </w:tabs>
        <w:suppressAutoHyphens w:val="0"/>
        <w:spacing w:line="240" w:lineRule="auto"/>
        <w:rPr>
          <w:b w:val="0"/>
          <w:caps w:val="0"/>
          <w:sz w:val="28"/>
          <w:szCs w:val="24"/>
        </w:rPr>
      </w:pPr>
      <w:r w:rsidRPr="001873F0">
        <w:rPr>
          <w:b w:val="0"/>
          <w:caps w:val="0"/>
          <w:sz w:val="28"/>
          <w:szCs w:val="24"/>
        </w:rPr>
        <w:t>2026</w:t>
      </w:r>
    </w:p>
    <w:p w14:paraId="74BB01DA" w14:textId="77777777" w:rsidR="004F3D11" w:rsidRPr="00DA4F8D" w:rsidRDefault="004F3D11" w:rsidP="00921994">
      <w:pPr>
        <w:pStyle w:val="af1"/>
        <w:keepNext w:val="0"/>
        <w:widowControl w:val="0"/>
        <w:tabs>
          <w:tab w:val="clear" w:pos="360"/>
          <w:tab w:val="left" w:pos="851"/>
        </w:tabs>
        <w:suppressAutoHyphens w:val="0"/>
        <w:spacing w:line="276" w:lineRule="auto"/>
        <w:ind w:firstLine="426"/>
        <w:jc w:val="left"/>
        <w:rPr>
          <w:caps w:val="0"/>
          <w:szCs w:val="24"/>
        </w:rPr>
      </w:pPr>
      <w:r w:rsidRPr="00DA4F8D">
        <w:rPr>
          <w:caps w:val="0"/>
          <w:szCs w:val="24"/>
        </w:rPr>
      </w:r>
      <w:r>
        <w:br w:type="page"/>
      </w:r>
    </w:p>
    <w:p w14:paraId="454310F0" w14:textId="77777777" w:rsidR="00E27393" w:rsidRPr="00A75AE7" w:rsidRDefault="001E68BD" w:rsidP="00A75AE7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A75AE7">
        <w:rPr>
          <w:b/>
          <w:sz w:val="28"/>
          <w:szCs w:val="28"/>
        </w:rPr>
        <w:t>АННОТАЦИЯ</w:t>
      </w:r>
    </w:p>
    <w:p w14:paraId="38EDB40F" w14:textId="4F465366" w:rsidR="001E68BD" w:rsidRPr="00A75AE7" w:rsidRDefault="00B16A82" w:rsidP="00484CD9">
      <w:pPr>
        <w:spacing w:line="360" w:lineRule="auto"/>
        <w:ind w:firstLine="709"/>
        <w:jc w:val="both"/>
        <w:rPr>
          <w:sz w:val="28"/>
          <w:szCs w:val="28"/>
          <w:lang w:eastAsia="zh-CN"/>
        </w:rPr>
      </w:pPr>
      <w:r w:rsidRPr="00A75AE7">
        <w:rPr>
          <w:sz w:val="28"/>
          <w:szCs w:val="28"/>
          <w:lang w:eastAsia="zh-CN"/>
        </w:rPr>
        <w:t>Настоящий документ определяет размещение документов «Текст программы» программного обеспечения «Программное обеспечение для проектирования кадров графического контроллера на базе ПЛИС</w:t>
      </w:r>
      <w:r w:rsidR="00957AEF">
        <w:rPr>
          <w:sz w:val="28"/>
          <w:szCs w:val="28"/>
          <w:lang w:eastAsia="zh-CN"/>
        </w:rPr>
        <w:t>».</w:t>
      </w:r>
    </w:p>
    <w:p w14:paraId="12217A5F" w14:textId="77777777" w:rsidR="001E68BD" w:rsidRPr="00A75AE7" w:rsidRDefault="001E68BD" w:rsidP="00A75AE7">
      <w:pPr>
        <w:spacing w:line="360" w:lineRule="auto"/>
        <w:ind w:firstLine="709"/>
        <w:rPr>
          <w:sz w:val="28"/>
          <w:szCs w:val="28"/>
        </w:rPr>
      </w:pPr>
      <w:r w:rsidRPr="00A75AE7">
        <w:rPr>
          <w:sz w:val="28"/>
          <w:szCs w:val="28"/>
        </w:rPr>
      </w:r>
      <w:r>
        <w:br w:type="page"/>
      </w:r>
    </w:p>
    <w:p w14:paraId="2960369A" w14:textId="77777777" w:rsidR="001E68BD" w:rsidRDefault="001E68BD" w:rsidP="001E68BD">
      <w:pPr>
        <w:jc w:val="center"/>
        <w:rPr>
          <w:b/>
          <w:sz w:val="28"/>
        </w:rPr>
      </w:pPr>
      <w:r w:rsidRPr="005312AA">
        <w:rPr>
          <w:b/>
          <w:sz w:val="28"/>
        </w:rPr>
        <w:t>СОДЕРЖАНИЕ</w:t>
      </w:r>
    </w:p>
    <w:p w14:paraId="6B1B6C3D" w14:textId="77777777" w:rsidR="00A93F69" w:rsidRDefault="00282389">
      <w:pPr>
        <w:pStyle w:val="10"/>
        <w:rPr>
          <w:rFonts w:asciiTheme="minorHAnsi" w:eastAsiaTheme="minorEastAsia" w:hAnsiTheme="minorHAnsi" w:cstheme="minorBidi"/>
          <w:sz w:val="22"/>
          <w:szCs w:val="22"/>
        </w:rPr>
      </w:pPr>
      <w:r>
        <w:t>1</w:t>
      </w:r>
      <w:r>
        <w:tab/>
      </w:r>
      <w:r>
        <w:t>Текст программы «Программное обеспечение для проектирования кадров графического контроллера на базе ПЛИС»</w:t>
      </w:r>
      <w:r>
        <w:tab/>
      </w:r>
      <w:r>
        <w:t>4</w:t>
      </w:r>
    </w:p>
    <w:p w14:paraId="16144624" w14:textId="77777777" w:rsidR="00A93F69" w:rsidRDefault="00A93F69">
      <w:pPr>
        <w:pStyle w:val="10"/>
        <w:rPr>
          <w:rFonts w:asciiTheme="minorHAnsi" w:eastAsiaTheme="minorEastAsia" w:hAnsiTheme="minorHAnsi" w:cstheme="minorBidi"/>
          <w:sz w:val="22"/>
          <w:szCs w:val="22"/>
        </w:rPr>
      </w:pPr>
      <w:r>
        <w:t>Лист регистрации изменений</w:t>
      </w:r>
      <w:r>
        <w:tab/>
      </w:r>
      <w:r>
        <w:t>5</w:t>
      </w:r>
    </w:p>
    <w:p w14:paraId="22D38ECC" w14:textId="77777777" w:rsidR="001E68BD" w:rsidRDefault="001E68BD" w:rsidP="001E68BD">
      <w:pPr>
        <w:jc w:val="center"/>
        <w:rPr>
          <w:sz w:val="28"/>
        </w:rPr>
      </w:pPr>
    </w:p>
    <w:p w14:paraId="2919F909" w14:textId="77777777" w:rsidR="001E68BD" w:rsidRDefault="001E68BD">
      <w:pPr>
        <w:rPr>
          <w:sz w:val="28"/>
        </w:rPr>
      </w:pPr>
      <w:r>
        <w:rPr>
          <w:sz w:val="28"/>
        </w:rPr>
      </w:r>
      <w:r>
        <w:br w:type="page"/>
      </w:r>
    </w:p>
    <w:p w14:paraId="64738856" w14:textId="77777777" w:rsidR="00A75AE7" w:rsidRPr="00484CD9" w:rsidRDefault="001E68BD" w:rsidP="00484CD9">
      <w:pPr>
        <w:pStyle w:val="1"/>
        <w:jc w:val="both"/>
        <w:rPr>
          <w:color w:val="2C363A"/>
          <w:shd w:val="clear" w:color="auto" w:fill="FFFFFF"/>
        </w:rPr>
      </w:pPr>
      <w:bookmarkStart w:id="0" w:name="_Toc85628119"/>
      <w:bookmarkStart w:id="1" w:name="_Toc233354296"/>
      <w:r w:rsidRPr="001E68BD">
        <w:t>Текст программы «Программное обеспечение для проектирования кадров графического контроллера на базе ПЛИС»</w:t>
      </w:r>
      <w:bookmarkEnd w:id="0"/>
      <w:bookmarkEnd w:id="1"/>
    </w:p>
    <w:p w14:paraId="3F4242AE" w14:textId="77777777" w:rsidR="001E68BD" w:rsidRPr="00C97A88" w:rsidRDefault="001E68BD" w:rsidP="00484CD9">
      <w:pPr>
        <w:spacing w:line="360" w:lineRule="auto"/>
        <w:ind w:firstLine="709"/>
        <w:jc w:val="both"/>
        <w:rPr>
          <w:sz w:val="28"/>
          <w:lang w:eastAsia="zh-CN"/>
        </w:rPr>
      </w:pPr>
      <w:r>
        <w:rPr>
          <w:sz w:val="28"/>
          <w:lang w:eastAsia="zh-CN"/>
        </w:rPr>
        <w:t>Тексты в исходных и машинных кодах программы «Программное обеспечение для проектирования кадров графического контроллера на базе ПЛИС» находятся на цифровом носителе СD-R (регистрационный номер № ГОСНИИАС.2300.100.5222-002ПО).</w:t>
      </w:r>
    </w:p>
    <w:p w14:paraId="6C04D537" w14:textId="77777777" w:rsidR="001E68BD" w:rsidRDefault="001E68BD">
      <w:pPr>
        <w:rPr>
          <w:sz w:val="28"/>
        </w:rPr>
      </w:pPr>
      <w:r>
        <w:rPr>
          <w:sz w:val="28"/>
        </w:rPr>
      </w:r>
      <w:r>
        <w:br w:type="page"/>
      </w:r>
    </w:p>
    <w:p w14:paraId="10748E2D" w14:textId="77777777" w:rsidR="00311E17" w:rsidRDefault="00311E17" w:rsidP="001E68BD">
      <w:pPr>
        <w:pStyle w:val="1"/>
        <w:numPr>
          <w:ilvl w:val="0"/>
          <w:numId w:val="0"/>
        </w:numPr>
      </w:pPr>
      <w:bookmarkStart w:id="2" w:name="ЛРИ"/>
      <w:bookmarkStart w:id="3" w:name="_Toc233354297"/>
      <w:r w:rsidRPr="00DA4F8D">
        <w:t>Лист регистрации изменений</w:t>
      </w:r>
      <w:bookmarkEnd w:id="2"/>
      <w:bookmarkEnd w:id="3"/>
    </w:p>
    <w:tbl>
      <w:tblPr>
        <w:tblW w:w="10206" w:type="dxa"/>
        <w:tblBorders>
          <w:top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728"/>
        <w:gridCol w:w="728"/>
        <w:gridCol w:w="660"/>
        <w:gridCol w:w="980"/>
        <w:gridCol w:w="1120"/>
        <w:gridCol w:w="2236"/>
        <w:gridCol w:w="1443"/>
        <w:gridCol w:w="851"/>
        <w:gridCol w:w="860"/>
      </w:tblGrid>
      <w:tr w:rsidR="00311E17" w:rsidRPr="00DA4F8D" w14:paraId="0FC211B8" w14:textId="77777777" w:rsidTr="00412EE2">
        <w:trPr>
          <w:cantSplit/>
          <w:trHeight w:hRule="exact" w:val="340"/>
        </w:trPr>
        <w:tc>
          <w:tcPr>
            <w:tcW w:w="600" w:type="dxa"/>
            <w:vMerge w:val="restart"/>
            <w:tcBorders>
              <w:left w:val="single" w:sz="6" w:space="0" w:color="auto"/>
            </w:tcBorders>
            <w:vAlign w:val="center"/>
          </w:tcPr>
          <w:p w14:paraId="627F1D1A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Изм.</w:t>
            </w:r>
          </w:p>
        </w:tc>
        <w:tc>
          <w:tcPr>
            <w:tcW w:w="3096" w:type="dxa"/>
            <w:gridSpan w:val="4"/>
          </w:tcPr>
          <w:p w14:paraId="418C5699" w14:textId="77777777" w:rsidR="00311E17" w:rsidRPr="00DA4F8D" w:rsidRDefault="00311E17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Номера листов (страниц)</w:t>
            </w:r>
          </w:p>
        </w:tc>
        <w:tc>
          <w:tcPr>
            <w:tcW w:w="1120" w:type="dxa"/>
            <w:vMerge w:val="restart"/>
            <w:vAlign w:val="center"/>
          </w:tcPr>
          <w:p w14:paraId="3FE2F17E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Всего</w:t>
            </w:r>
            <w:r w:rsidRPr="00DA4F8D">
              <w:rPr>
                <w:rFonts w:ascii="Arial Narrow" w:hAnsi="Arial Narrow"/>
                <w:sz w:val="22"/>
              </w:rPr>
              <w:br/>
              <w:t>листов</w:t>
            </w:r>
            <w:r w:rsidRPr="00DA4F8D">
              <w:rPr>
                <w:rFonts w:ascii="Arial Narrow" w:hAnsi="Arial Narrow"/>
                <w:sz w:val="22"/>
              </w:rPr>
              <w:br/>
              <w:t>(страниц)</w:t>
            </w:r>
            <w:r w:rsidRPr="00DA4F8D">
              <w:rPr>
                <w:rFonts w:ascii="Arial Narrow" w:hAnsi="Arial Narrow"/>
                <w:sz w:val="22"/>
              </w:rPr>
              <w:br/>
              <w:t>в докум.</w:t>
            </w:r>
          </w:p>
        </w:tc>
        <w:tc>
          <w:tcPr>
            <w:tcW w:w="2236" w:type="dxa"/>
            <w:vMerge w:val="restart"/>
            <w:vAlign w:val="center"/>
          </w:tcPr>
          <w:p w14:paraId="00573450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№ документа</w:t>
            </w:r>
          </w:p>
        </w:tc>
        <w:tc>
          <w:tcPr>
            <w:tcW w:w="1443" w:type="dxa"/>
            <w:vMerge w:val="restart"/>
            <w:vAlign w:val="center"/>
          </w:tcPr>
          <w:p w14:paraId="2C7E83C1" w14:textId="77777777" w:rsidR="00311E17" w:rsidRPr="00F235AA" w:rsidRDefault="00311E17" w:rsidP="00AD33B2">
            <w:pPr>
              <w:spacing w:before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Входящий № сопроводитель-</w:t>
            </w:r>
          </w:p>
          <w:p w14:paraId="0C9160C7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 xml:space="preserve">ного докум. </w:t>
            </w:r>
            <w:r w:rsidRPr="00DA4F8D">
              <w:rPr>
                <w:rFonts w:ascii="Arial Narrow" w:hAnsi="Arial Narrow"/>
                <w:sz w:val="22"/>
              </w:rPr>
              <w:br/>
              <w:t>и дата</w:t>
            </w:r>
          </w:p>
        </w:tc>
        <w:tc>
          <w:tcPr>
            <w:tcW w:w="851" w:type="dxa"/>
            <w:vMerge w:val="restart"/>
            <w:vAlign w:val="center"/>
          </w:tcPr>
          <w:p w14:paraId="403A761A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Подп.</w:t>
            </w:r>
          </w:p>
        </w:tc>
        <w:tc>
          <w:tcPr>
            <w:tcW w:w="860" w:type="dxa"/>
            <w:vMerge w:val="restart"/>
            <w:tcBorders>
              <w:right w:val="single" w:sz="6" w:space="0" w:color="auto"/>
            </w:tcBorders>
            <w:vAlign w:val="center"/>
          </w:tcPr>
          <w:p w14:paraId="1DD1AC0C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Дата</w:t>
            </w:r>
          </w:p>
        </w:tc>
      </w:tr>
      <w:tr w:rsidR="00311E17" w:rsidRPr="00DA4F8D" w14:paraId="7AEE31DE" w14:textId="77777777" w:rsidTr="00412EE2">
        <w:trPr>
          <w:cantSplit/>
          <w:trHeight w:hRule="exact" w:val="1078"/>
        </w:trPr>
        <w:tc>
          <w:tcPr>
            <w:tcW w:w="600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232E6CA7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bottom w:val="single" w:sz="6" w:space="0" w:color="auto"/>
            </w:tcBorders>
            <w:vAlign w:val="center"/>
          </w:tcPr>
          <w:p w14:paraId="470B0DF9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измененных</w:t>
            </w:r>
          </w:p>
        </w:tc>
        <w:tc>
          <w:tcPr>
            <w:tcW w:w="728" w:type="dxa"/>
            <w:tcBorders>
              <w:bottom w:val="single" w:sz="6" w:space="0" w:color="auto"/>
            </w:tcBorders>
            <w:vAlign w:val="center"/>
          </w:tcPr>
          <w:p w14:paraId="0E23D1FE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замененных</w:t>
            </w:r>
          </w:p>
        </w:tc>
        <w:tc>
          <w:tcPr>
            <w:tcW w:w="660" w:type="dxa"/>
            <w:tcBorders>
              <w:bottom w:val="single" w:sz="6" w:space="0" w:color="auto"/>
            </w:tcBorders>
            <w:vAlign w:val="center"/>
          </w:tcPr>
          <w:p w14:paraId="0F3BAA29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новых</w:t>
            </w:r>
          </w:p>
        </w:tc>
        <w:tc>
          <w:tcPr>
            <w:tcW w:w="980" w:type="dxa"/>
            <w:tcBorders>
              <w:bottom w:val="single" w:sz="6" w:space="0" w:color="auto"/>
            </w:tcBorders>
            <w:vAlign w:val="center"/>
          </w:tcPr>
          <w:p w14:paraId="7EFB92CD" w14:textId="77777777" w:rsidR="00AD33B2" w:rsidRPr="00DA4F8D" w:rsidRDefault="00311E17" w:rsidP="00AD33B2">
            <w:pPr>
              <w:spacing w:line="276" w:lineRule="auto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  <w:r w:rsidRPr="00DA4F8D">
              <w:rPr>
                <w:rFonts w:ascii="Arial Narrow" w:hAnsi="Arial Narrow"/>
                <w:sz w:val="22"/>
              </w:rPr>
              <w:t>аннули</w:t>
            </w:r>
            <w:r w:rsidR="00AD33B2" w:rsidRPr="00DA4F8D">
              <w:rPr>
                <w:rFonts w:ascii="Arial Narrow" w:hAnsi="Arial Narrow"/>
                <w:sz w:val="22"/>
                <w:lang w:val="en-US"/>
              </w:rPr>
              <w:t>-</w:t>
            </w:r>
          </w:p>
          <w:p w14:paraId="143BAD40" w14:textId="77777777" w:rsidR="00311E17" w:rsidRPr="00DA4F8D" w:rsidRDefault="00311E17" w:rsidP="00AD33B2">
            <w:pPr>
              <w:spacing w:line="276" w:lineRule="auto"/>
              <w:ind w:left="20" w:right="20"/>
              <w:jc w:val="center"/>
              <w:rPr>
                <w:rFonts w:ascii="Arial Narrow" w:hAnsi="Arial Narrow"/>
                <w:sz w:val="22"/>
              </w:rPr>
            </w:pPr>
            <w:r w:rsidRPr="00DA4F8D">
              <w:rPr>
                <w:rFonts w:ascii="Arial Narrow" w:hAnsi="Arial Narrow"/>
                <w:sz w:val="22"/>
              </w:rPr>
              <w:t>рованных</w:t>
            </w:r>
          </w:p>
        </w:tc>
        <w:tc>
          <w:tcPr>
            <w:tcW w:w="1120" w:type="dxa"/>
            <w:vMerge/>
            <w:tcBorders>
              <w:bottom w:val="single" w:sz="6" w:space="0" w:color="auto"/>
            </w:tcBorders>
          </w:tcPr>
          <w:p w14:paraId="50721D95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vMerge/>
            <w:tcBorders>
              <w:bottom w:val="single" w:sz="6" w:space="0" w:color="auto"/>
            </w:tcBorders>
          </w:tcPr>
          <w:p w14:paraId="44E5B2D9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vMerge/>
            <w:tcBorders>
              <w:bottom w:val="single" w:sz="6" w:space="0" w:color="auto"/>
            </w:tcBorders>
          </w:tcPr>
          <w:p w14:paraId="3B0B00E1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vMerge/>
            <w:tcBorders>
              <w:bottom w:val="single" w:sz="6" w:space="0" w:color="auto"/>
            </w:tcBorders>
          </w:tcPr>
          <w:p w14:paraId="302D8D9B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5E9E534A" w14:textId="77777777" w:rsidR="00311E17" w:rsidRPr="00DA4F8D" w:rsidRDefault="00311E17" w:rsidP="00AD33B2">
            <w:pPr>
              <w:spacing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311E17" w:rsidRPr="00DA4F8D" w14:paraId="327CA11D" w14:textId="77777777" w:rsidTr="00412EE2">
        <w:trPr>
          <w:cantSplit/>
          <w:trHeight w:val="454"/>
        </w:trPr>
        <w:tc>
          <w:tcPr>
            <w:tcW w:w="600" w:type="dxa"/>
            <w:tcBorders>
              <w:left w:val="single" w:sz="6" w:space="0" w:color="auto"/>
              <w:bottom w:val="nil"/>
            </w:tcBorders>
          </w:tcPr>
          <w:p w14:paraId="1EFC18BF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bottom w:val="nil"/>
            </w:tcBorders>
            <w:vAlign w:val="center"/>
          </w:tcPr>
          <w:p w14:paraId="484E1E0B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bottom w:val="nil"/>
            </w:tcBorders>
            <w:vAlign w:val="center"/>
          </w:tcPr>
          <w:p w14:paraId="77E370D9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bottom w:val="nil"/>
            </w:tcBorders>
            <w:vAlign w:val="center"/>
          </w:tcPr>
          <w:p w14:paraId="6B6D2167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bottom w:val="nil"/>
            </w:tcBorders>
            <w:vAlign w:val="center"/>
          </w:tcPr>
          <w:p w14:paraId="54A74DE6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bottom w:val="nil"/>
            </w:tcBorders>
          </w:tcPr>
          <w:p w14:paraId="31645689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bottom w:val="nil"/>
            </w:tcBorders>
          </w:tcPr>
          <w:p w14:paraId="71588169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bottom w:val="nil"/>
            </w:tcBorders>
          </w:tcPr>
          <w:p w14:paraId="6B698976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bottom w:val="nil"/>
            </w:tcBorders>
          </w:tcPr>
          <w:p w14:paraId="4ACB587F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bottom w:val="nil"/>
              <w:right w:val="single" w:sz="6" w:space="0" w:color="auto"/>
            </w:tcBorders>
          </w:tcPr>
          <w:p w14:paraId="760ED7E0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311E17" w:rsidRPr="00DA4F8D" w14:paraId="3B4DF767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723DAF39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437807CE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6ED04B77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47EC0812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44FE6D56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6FB54B10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190DA850" w14:textId="77777777" w:rsidR="00311E17" w:rsidRPr="00DA4F8D" w:rsidRDefault="00311E17" w:rsidP="00575D0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3BFED683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3A782413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2E0CC77E" w14:textId="77777777" w:rsidR="00311E17" w:rsidRPr="00DA4F8D" w:rsidRDefault="00311E1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4B45C9" w:rsidRPr="00DA4F8D" w14:paraId="7F4D63A2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391900F6" w14:textId="77777777" w:rsidR="004B45C9" w:rsidRPr="00DA4F8D" w:rsidRDefault="004B45C9" w:rsidP="007403D0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F46AF58" w14:textId="77777777" w:rsidR="004B45C9" w:rsidRPr="00DA4F8D" w:rsidRDefault="004B45C9" w:rsidP="007403D0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25C16B82" w14:textId="77777777" w:rsidR="004B45C9" w:rsidRPr="00DA4F8D" w:rsidRDefault="004B45C9" w:rsidP="007403D0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084617F9" w14:textId="77777777" w:rsidR="004B45C9" w:rsidRPr="00DA4F8D" w:rsidRDefault="004B45C9" w:rsidP="007403D0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04125259" w14:textId="77777777" w:rsidR="004B45C9" w:rsidRPr="00DA4F8D" w:rsidRDefault="004B45C9" w:rsidP="007403D0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4DEDDE39" w14:textId="77777777" w:rsidR="004B45C9" w:rsidRPr="00DA4F8D" w:rsidRDefault="004B45C9" w:rsidP="007403D0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39730BE5" w14:textId="77777777" w:rsidR="004B45C9" w:rsidRPr="00DA4F8D" w:rsidRDefault="004B45C9" w:rsidP="00D31B82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0D9C2C35" w14:textId="77777777" w:rsidR="004B45C9" w:rsidRPr="00DA4F8D" w:rsidRDefault="004B45C9" w:rsidP="007403D0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3B58A2D4" w14:textId="77777777" w:rsidR="004B45C9" w:rsidRPr="00DA4F8D" w:rsidRDefault="004B45C9" w:rsidP="007403D0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526B73FC" w14:textId="77777777" w:rsidR="004B45C9" w:rsidRPr="00DA4F8D" w:rsidRDefault="004B45C9" w:rsidP="00D31B82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BE2A22" w:rsidRPr="00DA4F8D" w14:paraId="6C05D17C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56F43CEE" w14:textId="77777777" w:rsidR="00BE2A22" w:rsidRPr="00DA4F8D" w:rsidRDefault="00BE2A22" w:rsidP="004D5FCA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2D252B2" w14:textId="77777777" w:rsidR="00BE2A22" w:rsidRPr="00DA4F8D" w:rsidRDefault="00BE2A22" w:rsidP="004D5FCA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9BB6782" w14:textId="77777777" w:rsidR="00BE2A22" w:rsidRPr="00DA4F8D" w:rsidRDefault="00BE2A22" w:rsidP="004D5FCA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757EAED4" w14:textId="77777777" w:rsidR="00BE2A22" w:rsidRPr="00DA4F8D" w:rsidRDefault="00BE2A22" w:rsidP="004D5FCA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1805FB98" w14:textId="77777777" w:rsidR="00BE2A22" w:rsidRPr="00DA4F8D" w:rsidRDefault="00BE2A22" w:rsidP="004D5FCA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3891C45F" w14:textId="77777777" w:rsidR="00BE2A22" w:rsidRPr="00DA4F8D" w:rsidRDefault="00BE2A22" w:rsidP="004D5FCA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4B27354C" w14:textId="77777777" w:rsidR="00BE2A22" w:rsidRPr="00DA4F8D" w:rsidRDefault="00BE2A22" w:rsidP="00BE2A22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3A3474B5" w14:textId="77777777" w:rsidR="00BE2A22" w:rsidRPr="00DA4F8D" w:rsidRDefault="00BE2A22" w:rsidP="004D5FCA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096E2444" w14:textId="77777777" w:rsidR="00BE2A22" w:rsidRPr="00DA4F8D" w:rsidRDefault="00BE2A22" w:rsidP="004D5FCA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6171F661" w14:textId="77777777" w:rsidR="00BE2A22" w:rsidRPr="00DA4F8D" w:rsidRDefault="00BE2A22" w:rsidP="00BE2A22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9A12CC" w:rsidRPr="00DA4F8D" w14:paraId="7AE21432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3642719E" w14:textId="77777777" w:rsidR="009A12CC" w:rsidRPr="00DA4F8D" w:rsidRDefault="009A12CC" w:rsidP="0078321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2E0D7FB5" w14:textId="77777777" w:rsidR="009A12CC" w:rsidRPr="00DA4F8D" w:rsidRDefault="009A12CC" w:rsidP="0078321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56E91D44" w14:textId="77777777" w:rsidR="009A12CC" w:rsidRPr="00DA4F8D" w:rsidRDefault="009A12CC" w:rsidP="0078321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4814A3BA" w14:textId="77777777" w:rsidR="009A12CC" w:rsidRPr="00DA4F8D" w:rsidRDefault="009A12CC" w:rsidP="0078321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5AD9F13B" w14:textId="77777777" w:rsidR="009A12CC" w:rsidRPr="00DA4F8D" w:rsidRDefault="009A12CC" w:rsidP="0078321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76085C64" w14:textId="77777777" w:rsidR="009A12CC" w:rsidRPr="00DA4F8D" w:rsidRDefault="009A12CC" w:rsidP="0078321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39CD611D" w14:textId="77777777" w:rsidR="009A12CC" w:rsidRPr="00DA4F8D" w:rsidRDefault="009A12CC" w:rsidP="00F1086C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171367E2" w14:textId="77777777" w:rsidR="009A12CC" w:rsidRPr="00DA4F8D" w:rsidRDefault="009A12CC" w:rsidP="0078321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5E85147A" w14:textId="77777777" w:rsidR="009A12CC" w:rsidRPr="00DA4F8D" w:rsidRDefault="009A12CC" w:rsidP="0078321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326F822F" w14:textId="77777777" w:rsidR="009A12CC" w:rsidRPr="00DA4F8D" w:rsidRDefault="009A12CC" w:rsidP="009A12CC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</w:tr>
      <w:tr w:rsidR="00652638" w:rsidRPr="00DA4F8D" w14:paraId="6269494D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4E2DBB2C" w14:textId="77777777" w:rsidR="00652638" w:rsidRPr="00DA4F8D" w:rsidRDefault="00652638" w:rsidP="001B06D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4B726E4F" w14:textId="77777777" w:rsidR="00652638" w:rsidRPr="00DA4F8D" w:rsidRDefault="00652638" w:rsidP="001B06D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FFEB90B" w14:textId="77777777" w:rsidR="00652638" w:rsidRPr="00DA4F8D" w:rsidRDefault="00652638" w:rsidP="001B06D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6A0DCDDC" w14:textId="77777777" w:rsidR="00652638" w:rsidRPr="00DA4F8D" w:rsidRDefault="00652638" w:rsidP="001B06D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2E9F5C4C" w14:textId="77777777" w:rsidR="00652638" w:rsidRPr="00DA4F8D" w:rsidRDefault="00652638" w:rsidP="001B06D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32A48E40" w14:textId="77777777" w:rsidR="00652638" w:rsidRPr="00DA4F8D" w:rsidRDefault="00652638" w:rsidP="001B06D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6DF20164" w14:textId="77777777" w:rsidR="00652638" w:rsidRPr="00DA4F8D" w:rsidRDefault="00652638" w:rsidP="00FE760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782C58DA" w14:textId="77777777" w:rsidR="00652638" w:rsidRPr="00DA4F8D" w:rsidRDefault="00652638" w:rsidP="001B06D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5859A93E" w14:textId="77777777" w:rsidR="00652638" w:rsidRPr="00DA4F8D" w:rsidRDefault="00652638" w:rsidP="001B06D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02BE87B8" w14:textId="77777777" w:rsidR="00652638" w:rsidRPr="00DA4F8D" w:rsidRDefault="00652638" w:rsidP="002747A8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</w:tr>
      <w:tr w:rsidR="0099168A" w:rsidRPr="00DA4F8D" w14:paraId="774F3934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7C2DF64C" w14:textId="77777777" w:rsidR="0099168A" w:rsidRPr="00DA4F8D" w:rsidRDefault="0099168A" w:rsidP="00672399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A4EC4F6" w14:textId="77777777" w:rsidR="0099168A" w:rsidRPr="00DA4F8D" w:rsidRDefault="0099168A" w:rsidP="00672399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AE6D4E2" w14:textId="77777777" w:rsidR="0099168A" w:rsidRPr="00DA4F8D" w:rsidRDefault="0099168A" w:rsidP="00672399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54818877" w14:textId="77777777" w:rsidR="0099168A" w:rsidRPr="00DA4F8D" w:rsidRDefault="0099168A" w:rsidP="00672399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085D1713" w14:textId="77777777" w:rsidR="0099168A" w:rsidRPr="00DA4F8D" w:rsidRDefault="0099168A" w:rsidP="00672399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764ADF35" w14:textId="77777777" w:rsidR="0099168A" w:rsidRPr="00DA4F8D" w:rsidRDefault="0099168A" w:rsidP="00672399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3161F402" w14:textId="77777777" w:rsidR="0099168A" w:rsidRPr="00DA4F8D" w:rsidRDefault="0099168A" w:rsidP="00556249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15DABF08" w14:textId="77777777" w:rsidR="0099168A" w:rsidRPr="00DA4F8D" w:rsidRDefault="0099168A" w:rsidP="00672399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03DF4245" w14:textId="77777777" w:rsidR="0099168A" w:rsidRPr="00DA4F8D" w:rsidRDefault="0099168A" w:rsidP="00672399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26FDF290" w14:textId="77777777" w:rsidR="0099168A" w:rsidRPr="00DA4F8D" w:rsidRDefault="0099168A" w:rsidP="0099168A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</w:tr>
      <w:tr w:rsidR="00E40416" w:rsidRPr="00DA4F8D" w14:paraId="5381626E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35527741" w14:textId="77777777" w:rsidR="00E40416" w:rsidRPr="00DA4F8D" w:rsidRDefault="00E40416" w:rsidP="0061549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37B5B9BA" w14:textId="77777777" w:rsidR="00E40416" w:rsidRPr="00DA4F8D" w:rsidRDefault="00E40416" w:rsidP="0061549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51A2E87D" w14:textId="77777777" w:rsidR="00E40416" w:rsidRPr="00DA4F8D" w:rsidRDefault="00E40416" w:rsidP="0061549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71BDEE08" w14:textId="77777777" w:rsidR="00E40416" w:rsidRPr="00DA4F8D" w:rsidRDefault="00E40416" w:rsidP="0061549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1E6194F5" w14:textId="77777777" w:rsidR="00E40416" w:rsidRPr="00DA4F8D" w:rsidRDefault="00E40416" w:rsidP="0061549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209C2BA2" w14:textId="77777777" w:rsidR="00E40416" w:rsidRPr="00DA4F8D" w:rsidRDefault="00E40416" w:rsidP="0061549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2242BB46" w14:textId="77777777" w:rsidR="00E40416" w:rsidRPr="00DA4F8D" w:rsidRDefault="00E40416" w:rsidP="00E4041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7517229A" w14:textId="77777777" w:rsidR="00E40416" w:rsidRPr="00DA4F8D" w:rsidRDefault="00E40416" w:rsidP="0061549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1397544D" w14:textId="77777777" w:rsidR="00E40416" w:rsidRPr="00DA4F8D" w:rsidRDefault="00E40416" w:rsidP="0061549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2F89C618" w14:textId="77777777" w:rsidR="00E40416" w:rsidRPr="00DA4F8D" w:rsidRDefault="00E40416" w:rsidP="00615495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</w:tr>
      <w:tr w:rsidR="00773238" w:rsidRPr="00DA4F8D" w14:paraId="4460A5F3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25A9FC64" w14:textId="77777777" w:rsidR="00773238" w:rsidRPr="00DA4F8D" w:rsidRDefault="00773238" w:rsidP="0073224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544476C" w14:textId="77777777" w:rsidR="00773238" w:rsidRPr="00DA4F8D" w:rsidRDefault="00773238" w:rsidP="0073224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2774AB77" w14:textId="77777777" w:rsidR="00773238" w:rsidRPr="00DA4F8D" w:rsidRDefault="00773238" w:rsidP="0073224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41E2B4AB" w14:textId="77777777" w:rsidR="00773238" w:rsidRPr="00DA4F8D" w:rsidRDefault="00773238" w:rsidP="0073224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3139E60E" w14:textId="77777777" w:rsidR="00773238" w:rsidRPr="00DA4F8D" w:rsidRDefault="00773238" w:rsidP="0073224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153B6A13" w14:textId="77777777" w:rsidR="00773238" w:rsidRPr="00DA4F8D" w:rsidRDefault="00773238" w:rsidP="0073224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23611D37" w14:textId="77777777" w:rsidR="00773238" w:rsidRPr="00DA4F8D" w:rsidRDefault="00773238" w:rsidP="00773238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5FAA974D" w14:textId="77777777" w:rsidR="00773238" w:rsidRPr="00DA4F8D" w:rsidRDefault="00773238" w:rsidP="0073224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2E7B5A63" w14:textId="77777777" w:rsidR="00773238" w:rsidRPr="00DA4F8D" w:rsidRDefault="00773238" w:rsidP="0073224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4D4753A4" w14:textId="77777777" w:rsidR="00773238" w:rsidRPr="00DA4F8D" w:rsidRDefault="00773238" w:rsidP="00773238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</w:tr>
      <w:tr w:rsidR="00B13BDF" w:rsidRPr="00DA4F8D" w14:paraId="352F1C36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4ACB4048" w14:textId="77777777" w:rsidR="00B13BDF" w:rsidRPr="00B13BDF" w:rsidRDefault="00B13BDF" w:rsidP="00D5717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26DDE4C" w14:textId="77777777" w:rsidR="00B13BDF" w:rsidRPr="00DA4F8D" w:rsidRDefault="00B13BDF" w:rsidP="00D5717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BF60922" w14:textId="77777777" w:rsidR="00B13BDF" w:rsidRPr="00DA4F8D" w:rsidRDefault="00B13BDF" w:rsidP="00D5717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28C96366" w14:textId="77777777" w:rsidR="00B13BDF" w:rsidRPr="00DA4F8D" w:rsidRDefault="00B13BDF" w:rsidP="00D5717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50F7183F" w14:textId="77777777" w:rsidR="00B13BDF" w:rsidRPr="00DA4F8D" w:rsidRDefault="00B13BDF" w:rsidP="00D5717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3269FAB6" w14:textId="77777777" w:rsidR="00B13BDF" w:rsidRPr="00DA4F8D" w:rsidRDefault="00B13BDF" w:rsidP="00D5717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26C3D915" w14:textId="77777777" w:rsidR="00B13BDF" w:rsidRPr="00F52D86" w:rsidRDefault="00B13BDF" w:rsidP="00F52D8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426BC09D" w14:textId="77777777" w:rsidR="00B13BDF" w:rsidRPr="00DA4F8D" w:rsidRDefault="00B13BDF" w:rsidP="00D5717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3AC9138A" w14:textId="77777777" w:rsidR="00B13BDF" w:rsidRPr="00DA4F8D" w:rsidRDefault="00B13BDF" w:rsidP="00D5717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4EFF5A11" w14:textId="77777777" w:rsidR="00B13BDF" w:rsidRPr="00F52D86" w:rsidRDefault="00B13BDF" w:rsidP="00F52D8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2B458E" w:rsidRPr="002B458E" w14:paraId="3B3DB46B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6B5A1BE1" w14:textId="77777777" w:rsidR="00BB34E9" w:rsidRPr="00592652" w:rsidRDefault="00BB34E9" w:rsidP="00592652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AEC85E3" w14:textId="77777777" w:rsidR="00BB34E9" w:rsidRPr="00592652" w:rsidRDefault="00BB34E9" w:rsidP="00D47A7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5ED95F1B" w14:textId="77777777" w:rsidR="00BB34E9" w:rsidRPr="00592652" w:rsidRDefault="00BB34E9" w:rsidP="00D47A7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54228292" w14:textId="77777777" w:rsidR="00BB34E9" w:rsidRPr="00592652" w:rsidRDefault="00BB34E9" w:rsidP="00D47A7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4AF80D3B" w14:textId="77777777" w:rsidR="00BB34E9" w:rsidRPr="00592652" w:rsidRDefault="00BB34E9" w:rsidP="00D47A7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29206362" w14:textId="77777777" w:rsidR="00BB34E9" w:rsidRPr="00592652" w:rsidRDefault="00BB34E9" w:rsidP="00D47A7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5A915D00" w14:textId="77777777" w:rsidR="00BB34E9" w:rsidRPr="002B458E" w:rsidRDefault="00BB34E9" w:rsidP="00DB2763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15A99DE6" w14:textId="77777777" w:rsidR="00BB34E9" w:rsidRPr="002B458E" w:rsidRDefault="00BB34E9" w:rsidP="00D47A7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271B2C51" w14:textId="77777777" w:rsidR="00BB34E9" w:rsidRPr="002B458E" w:rsidRDefault="00BB34E9" w:rsidP="00D47A7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587FD5E6" w14:textId="77777777" w:rsidR="00BB34E9" w:rsidRPr="002B458E" w:rsidRDefault="00BB34E9" w:rsidP="002B458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2B0334" w:rsidRPr="002B458E" w14:paraId="247B617F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493F3ADF" w14:textId="77777777" w:rsidR="002B0334" w:rsidRPr="00592652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  <w:lang w:val="en-US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19C25A3A" w14:textId="77777777" w:rsidR="002B0334" w:rsidRPr="00592652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500C150C" w14:textId="77777777" w:rsidR="002B0334" w:rsidRPr="00592652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7A904D1D" w14:textId="77777777" w:rsidR="002B0334" w:rsidRPr="00592652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0CEB56FC" w14:textId="77777777" w:rsidR="002B0334" w:rsidRPr="00592652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3B74C85B" w14:textId="77777777" w:rsidR="002B0334" w:rsidRPr="00592652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0A37177D" w14:textId="77777777" w:rsidR="002B0334" w:rsidRPr="002B458E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7E8CD45F" w14:textId="77777777" w:rsidR="002B0334" w:rsidRPr="002B458E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BBC4907" w14:textId="77777777" w:rsidR="002B0334" w:rsidRPr="002B458E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014A8FCD" w14:textId="77777777" w:rsidR="002B0334" w:rsidRPr="002B458E" w:rsidRDefault="002B0334" w:rsidP="00703E0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4854B6" w:rsidRPr="002B458E" w14:paraId="77EBED74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2C581D8E" w14:textId="77777777" w:rsidR="004854B6" w:rsidRPr="002B0334" w:rsidRDefault="004854B6" w:rsidP="002B0334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4B729C73" w14:textId="77777777" w:rsidR="004854B6" w:rsidRPr="00592652" w:rsidRDefault="004854B6" w:rsidP="00A7714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6E8D165" w14:textId="77777777" w:rsidR="004854B6" w:rsidRPr="00592652" w:rsidRDefault="004854B6" w:rsidP="00A7714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2CB5B0E3" w14:textId="77777777" w:rsidR="004854B6" w:rsidRPr="00592652" w:rsidRDefault="004854B6" w:rsidP="00A7714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514FB9D9" w14:textId="77777777" w:rsidR="004854B6" w:rsidRPr="00592652" w:rsidRDefault="004854B6" w:rsidP="00A7714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7A999B4F" w14:textId="77777777" w:rsidR="004854B6" w:rsidRPr="00592652" w:rsidRDefault="004854B6" w:rsidP="00A7714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71E831F6" w14:textId="77777777" w:rsidR="004854B6" w:rsidRPr="002B458E" w:rsidRDefault="004854B6" w:rsidP="002B0334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73D1ABC4" w14:textId="77777777" w:rsidR="004854B6" w:rsidRPr="002B458E" w:rsidRDefault="004854B6" w:rsidP="00A7714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4DB772B7" w14:textId="77777777" w:rsidR="004854B6" w:rsidRPr="002B458E" w:rsidRDefault="004854B6" w:rsidP="00A77147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11B8C1B5" w14:textId="77777777" w:rsidR="004854B6" w:rsidRPr="002B458E" w:rsidRDefault="004854B6" w:rsidP="002B0334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343B96" w:rsidRPr="002B458E" w14:paraId="61E1DFFB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31017DE4" w14:textId="77777777" w:rsidR="00343B96" w:rsidRPr="002B0334" w:rsidRDefault="00343B96" w:rsidP="0062145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21476C52" w14:textId="77777777" w:rsidR="00343B96" w:rsidRPr="00592652" w:rsidRDefault="00343B96" w:rsidP="0062145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4C134D1F" w14:textId="77777777" w:rsidR="00343B96" w:rsidRPr="00592652" w:rsidRDefault="00343B96" w:rsidP="0062145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1B82751B" w14:textId="77777777" w:rsidR="00343B96" w:rsidRPr="00592652" w:rsidRDefault="00343B96" w:rsidP="0062145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76D3544A" w14:textId="77777777" w:rsidR="00343B96" w:rsidRPr="00592652" w:rsidRDefault="00343B96" w:rsidP="0062145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24557FAA" w14:textId="77777777" w:rsidR="00343B96" w:rsidRPr="00592652" w:rsidRDefault="00343B96" w:rsidP="0062145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7F0F5C12" w14:textId="77777777" w:rsidR="00343B96" w:rsidRPr="002B458E" w:rsidRDefault="00343B96" w:rsidP="00343B9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0B4C0B0A" w14:textId="77777777" w:rsidR="00343B96" w:rsidRPr="002B458E" w:rsidRDefault="00343B96" w:rsidP="0062145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F5032B4" w14:textId="77777777" w:rsidR="00343B96" w:rsidRPr="002B458E" w:rsidRDefault="00343B96" w:rsidP="0062145E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42B62CCF" w14:textId="77777777" w:rsidR="00343B96" w:rsidRPr="002B458E" w:rsidRDefault="00343B96" w:rsidP="00343B96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B13BDF" w:rsidRPr="00DA4F8D" w14:paraId="0B64E81C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315A97C5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B7D3681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DA1002E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7490AE36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6D785516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3C65166B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0D19D03B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3256143E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2B5359D4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37A9E28C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B13BDF" w:rsidRPr="00DA4F8D" w14:paraId="32297861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39292615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AA6B809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68EF2B40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3A5B2B5D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569B64F4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227CBA23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25FD8DDC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0B37ECCB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B83E03D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0D3E82B8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B13BDF" w:rsidRPr="00DA4F8D" w14:paraId="1176CA94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7BFBE92B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A2CFEDA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B3997C8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6B80C266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45AEAEBA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5971F028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03171F87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29212E39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8F712AE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3994831D" w14:textId="77777777" w:rsidR="00B13BDF" w:rsidRPr="00DA4F8D" w:rsidRDefault="00B13BDF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7679ED" w:rsidRPr="00DA4F8D" w14:paraId="7C9B234C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1546377B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41CB2780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29B72DB9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7361CBF9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09DB1163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3436B51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31CE210D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4BD6C690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098C7029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6BB7934F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7679ED" w:rsidRPr="00DA4F8D" w14:paraId="44DDC395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66A62680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F1FDB23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54269100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66958B2F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1209704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0F25245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1EF00190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7878B0A0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491CD69F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72626C33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7679ED" w:rsidRPr="00DA4F8D" w14:paraId="6C37E5B4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0AA509EB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87A273A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13FD861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095CC1E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46878B64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58FB63D0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3F311B0C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59E77832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1FFAF207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7923C48A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7679ED" w:rsidRPr="00DA4F8D" w14:paraId="61B82E39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3774291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E595D8C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4566D046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1450F66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0109B99E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6D22A0F6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6485F0E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0177DD1C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6E6A3311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7B36005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7679ED" w:rsidRPr="00DA4F8D" w14:paraId="31EC2AB5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71D21D17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24B2FA23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0132D115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158BC73B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2E66E98B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3D1A46EF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34202152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4FAB048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6ED9A2A8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2E41EB49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7679ED" w:rsidRPr="00DA4F8D" w14:paraId="67B9D983" w14:textId="77777777" w:rsidTr="00412EE2">
        <w:trPr>
          <w:cantSplit/>
          <w:trHeight w:val="454"/>
        </w:trPr>
        <w:tc>
          <w:tcPr>
            <w:tcW w:w="600" w:type="dxa"/>
            <w:tcBorders>
              <w:top w:val="nil"/>
              <w:left w:val="single" w:sz="6" w:space="0" w:color="auto"/>
              <w:bottom w:val="nil"/>
            </w:tcBorders>
          </w:tcPr>
          <w:p w14:paraId="4C2F3DC4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4B616424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nil"/>
            </w:tcBorders>
            <w:vAlign w:val="center"/>
          </w:tcPr>
          <w:p w14:paraId="724B8E0B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  <w:vAlign w:val="center"/>
          </w:tcPr>
          <w:p w14:paraId="57953B73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nil"/>
            </w:tcBorders>
            <w:vAlign w:val="center"/>
          </w:tcPr>
          <w:p w14:paraId="13168392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nil"/>
            </w:tcBorders>
          </w:tcPr>
          <w:p w14:paraId="61C234E1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</w:tcPr>
          <w:p w14:paraId="72738875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nil"/>
            </w:tcBorders>
          </w:tcPr>
          <w:p w14:paraId="5546DFD9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1B065E87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nil"/>
              <w:right w:val="single" w:sz="6" w:space="0" w:color="auto"/>
            </w:tcBorders>
          </w:tcPr>
          <w:p w14:paraId="5E651A96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  <w:tr w:rsidR="007679ED" w:rsidRPr="00DA4F8D" w14:paraId="4D52CDDB" w14:textId="77777777" w:rsidTr="00412EE2">
        <w:trPr>
          <w:cantSplit/>
          <w:trHeight w:val="78"/>
        </w:trPr>
        <w:tc>
          <w:tcPr>
            <w:tcW w:w="600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5FDA5B71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single" w:sz="6" w:space="0" w:color="auto"/>
            </w:tcBorders>
            <w:vAlign w:val="center"/>
          </w:tcPr>
          <w:p w14:paraId="56F2EA9F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728" w:type="dxa"/>
            <w:tcBorders>
              <w:top w:val="nil"/>
              <w:bottom w:val="single" w:sz="6" w:space="0" w:color="auto"/>
            </w:tcBorders>
            <w:vAlign w:val="center"/>
          </w:tcPr>
          <w:p w14:paraId="401FB72B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660" w:type="dxa"/>
            <w:tcBorders>
              <w:top w:val="nil"/>
              <w:bottom w:val="single" w:sz="6" w:space="0" w:color="auto"/>
            </w:tcBorders>
            <w:vAlign w:val="center"/>
          </w:tcPr>
          <w:p w14:paraId="1BC2CB8F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980" w:type="dxa"/>
            <w:tcBorders>
              <w:top w:val="nil"/>
              <w:bottom w:val="single" w:sz="6" w:space="0" w:color="auto"/>
            </w:tcBorders>
            <w:vAlign w:val="center"/>
          </w:tcPr>
          <w:p w14:paraId="1B07E5BF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120" w:type="dxa"/>
            <w:tcBorders>
              <w:top w:val="nil"/>
              <w:bottom w:val="single" w:sz="6" w:space="0" w:color="auto"/>
            </w:tcBorders>
          </w:tcPr>
          <w:p w14:paraId="19059E17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2236" w:type="dxa"/>
            <w:tcBorders>
              <w:top w:val="nil"/>
              <w:bottom w:val="single" w:sz="6" w:space="0" w:color="auto"/>
            </w:tcBorders>
          </w:tcPr>
          <w:p w14:paraId="078E99B2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1443" w:type="dxa"/>
            <w:tcBorders>
              <w:top w:val="nil"/>
              <w:bottom w:val="single" w:sz="6" w:space="0" w:color="auto"/>
            </w:tcBorders>
          </w:tcPr>
          <w:p w14:paraId="04AB0421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51" w:type="dxa"/>
            <w:tcBorders>
              <w:top w:val="nil"/>
              <w:bottom w:val="single" w:sz="6" w:space="0" w:color="auto"/>
            </w:tcBorders>
          </w:tcPr>
          <w:p w14:paraId="2FCA1DE3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  <w:tc>
          <w:tcPr>
            <w:tcW w:w="860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77E95445" w14:textId="77777777" w:rsidR="007679ED" w:rsidRPr="00DA4F8D" w:rsidRDefault="007679ED">
            <w:pPr>
              <w:spacing w:before="120" w:after="120" w:line="240" w:lineRule="atLeast"/>
              <w:ind w:left="20" w:right="20"/>
              <w:jc w:val="center"/>
              <w:rPr>
                <w:rFonts w:ascii="Arial Narrow" w:hAnsi="Arial Narrow"/>
                <w:sz w:val="22"/>
              </w:rPr>
            </w:pPr>
          </w:p>
        </w:tc>
      </w:tr>
    </w:tbl>
    <w:p w14:paraId="7CB02EE2" w14:textId="77777777" w:rsidR="00311E17" w:rsidRPr="00DA4F8D" w:rsidRDefault="00311E17" w:rsidP="00412EE2"/>
    <w:sectPr w:rsidR="00311E17" w:rsidRPr="00DA4F8D" w:rsidSect="00412EE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7" w:h="16840" w:code="9"/>
      <w:pgMar w:top="1453" w:right="567" w:bottom="709" w:left="1134" w:header="360" w:footer="60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B99546" w14:textId="77777777" w:rsidR="00D56887" w:rsidRDefault="00D56887">
      <w:r>
        <w:separator/>
      </w:r>
    </w:p>
  </w:endnote>
  <w:endnote w:type="continuationSeparator" w:id="0">
    <w:p w14:paraId="437A1AFA" w14:textId="77777777" w:rsidR="00D56887" w:rsidRDefault="00D56887">
      <w:r>
        <w:continuationSeparator/>
      </w:r>
    </w:p>
  </w:endnote>
  <w:endnote w:type="continuationNotice" w:id="1">
    <w:p w14:paraId="782FF827" w14:textId="77777777" w:rsidR="00D56887" w:rsidRDefault="00D568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B060FD" w14:textId="77777777" w:rsidR="00977BEF" w:rsidRDefault="00977BEF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D73D3E" w14:textId="77777777" w:rsidR="00977BEF" w:rsidRDefault="00977BEF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7DF3C7" w14:textId="77777777" w:rsidR="00D56887" w:rsidRDefault="00D56887">
      <w:r>
        <w:separator/>
      </w:r>
    </w:p>
  </w:footnote>
  <w:footnote w:type="continuationSeparator" w:id="0">
    <w:p w14:paraId="3FE19C47" w14:textId="77777777" w:rsidR="00D56887" w:rsidRDefault="00D56887">
      <w:r>
        <w:continuationSeparator/>
      </w:r>
    </w:p>
  </w:footnote>
  <w:footnote w:type="continuationNotice" w:id="1">
    <w:p w14:paraId="0B2F01AA" w14:textId="77777777" w:rsidR="00D56887" w:rsidRDefault="00D568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F0BE25" w14:textId="77777777" w:rsidR="00977BEF" w:rsidRDefault="00282389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977BEF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EBB78C4" w14:textId="77777777" w:rsidR="00977BEF" w:rsidRDefault="00977BEF">
    <w:pPr>
      <w:pStyle w:val="a5"/>
      <w:ind w:right="360"/>
      <w:rPr>
        <w:rStyle w:val="a8"/>
      </w:rPr>
    </w:pPr>
    <w:r>
      <w:rPr>
        <w:rStyle w:val="a8"/>
        <w:lang w:val="en-US"/>
      </w:rPr>
      <w:tab/>
    </w:r>
  </w:p>
  <w:p w14:paraId="5914E3A0" w14:textId="77777777" w:rsidR="00977BEF" w:rsidRDefault="00977BEF">
    <w:pPr>
      <w:pStyle w:val="a5"/>
    </w:pPr>
    <w:r>
      <w:tab/>
    </w:r>
    <w:r w:rsidR="00282389">
      <w:fldChar w:fldCharType="begin"/>
    </w:r>
    <w:r>
      <w:instrText xml:space="preserve"> REF ОД\* UPPER  \* MERGEFORMAT </w:instrText>
    </w:r>
    <w:r w:rsidR="00282389">
      <w:fldChar w:fldCharType="separate"/>
    </w:r>
    <w:r>
      <w:rPr>
        <w:b/>
        <w:bCs/>
      </w:rPr>
      <w:t>Ошибка! Источник ссылки не найден.</w:t>
    </w:r>
    <w:r w:rsidR="00282389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Times New Roman" w:hAnsi="Times New Roman"/>
        <w:sz w:val="28"/>
        <w:szCs w:val="28"/>
      </w:rPr>
      <w:id w:val="105549941"/>
      <w:docPartObj>
        <w:docPartGallery w:val="Page Numbers (Top of Page)"/>
        <w:docPartUnique/>
      </w:docPartObj>
    </w:sdtPr>
    <w:sdtContent>
      <w:p w14:paraId="27ED6266" w14:textId="77777777" w:rsidR="00977BEF" w:rsidRPr="00565A21" w:rsidRDefault="00282389">
        <w:pPr>
          <w:pStyle w:val="a5"/>
          <w:jc w:val="center"/>
          <w:rPr>
            <w:rFonts w:ascii="Times New Roman" w:hAnsi="Times New Roman"/>
            <w:sz w:val="28"/>
            <w:szCs w:val="28"/>
          </w:rPr>
        </w:pPr>
        <w:r w:rsidRPr="00565A21">
          <w:rPr>
            <w:rFonts w:ascii="Times New Roman" w:hAnsi="Times New Roman"/>
            <w:sz w:val="28"/>
            <w:szCs w:val="28"/>
          </w:rPr>
          <w:fldChar w:fldCharType="begin"/>
        </w:r>
        <w:r w:rsidR="00977BEF" w:rsidRPr="00565A2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565A21">
          <w:rPr>
            <w:rFonts w:ascii="Times New Roman" w:hAnsi="Times New Roman"/>
            <w:sz w:val="28"/>
            <w:szCs w:val="28"/>
          </w:rPr>
          <w:fldChar w:fldCharType="separate"/>
        </w:r>
        <w:r w:rsidR="00A93F69">
          <w:rPr>
            <w:rFonts w:ascii="Times New Roman" w:hAnsi="Times New Roman"/>
            <w:noProof/>
            <w:sz w:val="28"/>
            <w:szCs w:val="28"/>
          </w:rPr>
          <w:t>4</w:t>
        </w:r>
        <w:r w:rsidRPr="00565A2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8E49B1A" w14:textId="77777777" w:rsidR="00977BEF" w:rsidRPr="00A75AE7" w:rsidRDefault="00A75AE7" w:rsidP="00A75AE7">
    <w:pPr>
      <w:spacing w:line="360" w:lineRule="auto"/>
      <w:jc w:val="center"/>
      <w:rPr>
        <w:sz w:val="28"/>
        <w:szCs w:val="28"/>
        <w:lang w:val="en-US"/>
      </w:rPr>
    </w:pPr>
    <w:r w:rsidRPr="00A75AE7">
      <w:rPr>
        <w:sz w:val="28"/>
        <w:szCs w:val="28"/>
      </w:rPr>
      <w:t>Инв.№ ГОСНИИАС.2300.100.5222-002ПО-ТП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0E04F2" w14:textId="77777777" w:rsidR="003D5309" w:rsidRDefault="003D5309" w:rsidP="003D5309">
    <w:pPr>
      <w:spacing w:line="400" w:lineRule="exact"/>
      <w:rPr>
        <w:rFonts w:eastAsia="Calibri"/>
        <w:b/>
        <w:sz w:val="32"/>
        <w:szCs w:val="32"/>
        <w:lang w:val="en-US" w:eastAsia="en-US"/>
      </w:rPr>
    </w:pPr>
  </w:p>
  <w:p w14:paraId="1DE0B2E0" w14:textId="77777777" w:rsidR="003D5309" w:rsidRPr="003D5309" w:rsidRDefault="003D5309" w:rsidP="003D5309">
    <w:pPr>
      <w:spacing w:line="400" w:lineRule="exact"/>
      <w:rPr>
        <w:rFonts w:eastAsia="Calibri"/>
        <w:b/>
        <w:sz w:val="32"/>
        <w:szCs w:val="32"/>
        <w:lang w:eastAsia="en-US"/>
      </w:rPr>
    </w:pPr>
    <w:r w:rsidRPr="003D5309">
      <w:rPr>
        <w:rFonts w:eastAsia="Calibri"/>
        <w:b/>
        <w:sz w:val="32"/>
        <w:szCs w:val="32"/>
        <w:lang w:eastAsia="en-US"/>
      </w:rPr>
      <w:t>УТВЕРЖДЕНО</w:t>
    </w:r>
  </w:p>
  <w:p w14:paraId="503AF1B3" w14:textId="77777777" w:rsidR="003D5309" w:rsidRPr="00A75AE7" w:rsidRDefault="00A75AE7" w:rsidP="00A75AE7">
    <w:pPr>
      <w:spacing w:after="200" w:line="276" w:lineRule="auto"/>
      <w:rPr>
        <w:sz w:val="28"/>
        <w:szCs w:val="28"/>
      </w:rPr>
    </w:pPr>
    <w:r w:rsidRPr="00A75AE7">
      <w:rPr>
        <w:sz w:val="28"/>
        <w:szCs w:val="28"/>
      </w:rPr>
      <w:t xml:space="preserve">Инв.№ </w:t>
    </w:r>
    <w:r w:rsidR="00484CD9">
      <w:rPr>
        <w:color w:val="2C363A"/>
        <w:sz w:val="28"/>
        <w:szCs w:val="28"/>
        <w:shd w:val="clear" w:color="auto" w:fill="FFFFFF"/>
      </w:rPr>
      <w:t>ГОСНИИАС.2300.100.522</w:t>
    </w:r>
    <w:r w:rsidR="00A93F69">
      <w:rPr>
        <w:color w:val="2C363A"/>
        <w:sz w:val="28"/>
        <w:szCs w:val="28"/>
        <w:shd w:val="clear" w:color="auto" w:fill="FFFFFF"/>
      </w:rPr>
      <w:t>2</w:t>
    </w:r>
    <w:r w:rsidRPr="00A75AE7">
      <w:rPr>
        <w:color w:val="2C363A"/>
        <w:sz w:val="28"/>
        <w:szCs w:val="28"/>
        <w:shd w:val="clear" w:color="auto" w:fill="FFFFFF"/>
      </w:rPr>
      <w:t>-002ПО-ЛУ</w:t>
    </w:r>
    <w:r w:rsidR="00D56887">
      <w:rPr>
        <w:noProof/>
      </w:rPr>
      <w:pict w14:anchorId="20DA11EC">
        <v:line id="Line 196" o:spid="_x0000_s1025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84.6pt,-15.2pt" to="84.65pt,1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" o:allowincell="f" stroked="f" strokeweight="1.5pt">
          <v:stroke startarrowwidth="narrow" startarrowlength="short" endarrowwidth="narrow" endarrowlength="short"/>
          <w10:wrap anchorx="margin" anchory="margin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403A4"/>
    <w:multiLevelType w:val="hybridMultilevel"/>
    <w:tmpl w:val="B150FEF4"/>
    <w:lvl w:ilvl="0" w:tplc="CB60CC50">
      <w:start w:val="1"/>
      <w:numFmt w:val="decimal"/>
      <w:lvlRestart w:val="0"/>
      <w:lvlText w:val="%1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B5B8B"/>
    <w:multiLevelType w:val="hybridMultilevel"/>
    <w:tmpl w:val="7722C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841F7"/>
    <w:multiLevelType w:val="singleLevel"/>
    <w:tmpl w:val="D890AAC8"/>
    <w:lvl w:ilvl="0">
      <w:start w:val="1"/>
      <w:numFmt w:val="decimal"/>
      <w:lvlText w:val="%1"/>
      <w:legacy w:legacy="1" w:legacySpace="0" w:legacyIndent="0"/>
      <w:lvlJc w:val="left"/>
      <w:rPr>
        <w:rFonts w:ascii="Times New Roman" w:hAnsi="Times New Roman" w:hint="default"/>
        <w:b w:val="0"/>
        <w:i w:val="0"/>
        <w:sz w:val="22"/>
      </w:rPr>
    </w:lvl>
  </w:abstractNum>
  <w:abstractNum w:abstractNumId="3" w15:restartNumberingAfterBreak="0">
    <w:nsid w:val="1C220CC8"/>
    <w:multiLevelType w:val="singleLevel"/>
    <w:tmpl w:val="D890AAC8"/>
    <w:lvl w:ilvl="0">
      <w:start w:val="1"/>
      <w:numFmt w:val="decimal"/>
      <w:lvlText w:val="%1"/>
      <w:legacy w:legacy="1" w:legacySpace="0" w:legacyIndent="0"/>
      <w:lvlJc w:val="left"/>
      <w:rPr>
        <w:rFonts w:ascii="Times New Roman" w:hAnsi="Times New Roman" w:hint="default"/>
        <w:b w:val="0"/>
        <w:i w:val="0"/>
        <w:sz w:val="22"/>
      </w:rPr>
    </w:lvl>
  </w:abstractNum>
  <w:abstractNum w:abstractNumId="4" w15:restartNumberingAfterBreak="0">
    <w:nsid w:val="1CEA6B98"/>
    <w:multiLevelType w:val="multilevel"/>
    <w:tmpl w:val="88DE1A86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2149" w:hanging="214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531" w:hanging="811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220F4378"/>
    <w:multiLevelType w:val="hybridMultilevel"/>
    <w:tmpl w:val="1C4C134C"/>
    <w:lvl w:ilvl="0" w:tplc="E6E8D336">
      <w:start w:val="1"/>
      <w:numFmt w:val="decimal"/>
      <w:lvlRestart w:val="0"/>
      <w:lvlText w:val="%1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3D547B"/>
    <w:multiLevelType w:val="multilevel"/>
    <w:tmpl w:val="F55A07D8"/>
    <w:lvl w:ilvl="0">
      <w:start w:val="1"/>
      <w:numFmt w:val="decimal"/>
      <w:lvlText w:val="%1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360"/>
      </w:pPr>
      <w:rPr>
        <w:rFonts w:ascii="Times New Roman" w:hAnsi="Times New Roman" w:hint="default"/>
        <w:b w:val="0"/>
        <w:i w:val="0"/>
        <w:spacing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0" w:firstLine="360"/>
      </w:pPr>
      <w:rPr>
        <w:rFonts w:ascii="Times New Roman" w:hAnsi="Times New Roman" w:hint="default"/>
        <w:sz w:val="20"/>
      </w:rPr>
    </w:lvl>
    <w:lvl w:ilvl="4">
      <w:start w:val="1"/>
      <w:numFmt w:val="decimal"/>
      <w:suff w:val="space"/>
      <w:lvlText w:val="%1.%2.%3.%4.%5"/>
      <w:lvlJc w:val="left"/>
      <w:pPr>
        <w:ind w:left="720" w:firstLine="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decimal"/>
      <w:suff w:val="space"/>
      <w:lvlText w:val="%1.%2.%3.%4.%5.%6"/>
      <w:lvlJc w:val="left"/>
      <w:pPr>
        <w:ind w:left="720" w:firstLine="0"/>
      </w:pPr>
      <w:rPr>
        <w:rFonts w:ascii="Times New Roman" w:hAnsi="Times New Roman" w:hint="default"/>
        <w:b w:val="0"/>
        <w:i w:val="0"/>
        <w:sz w:val="20"/>
      </w:rPr>
    </w:lvl>
    <w:lvl w:ilvl="6">
      <w:start w:val="1"/>
      <w:numFmt w:val="decimal"/>
      <w:suff w:val="space"/>
      <w:lvlText w:val="%1.%2.%3.%4.%5.%6.%7"/>
      <w:lvlJc w:val="left"/>
      <w:pPr>
        <w:ind w:left="720" w:firstLine="0"/>
      </w:pPr>
      <w:rPr>
        <w:rFonts w:ascii="Times New Roman" w:hAnsi="Times New Roman" w:hint="default"/>
        <w:b w:val="0"/>
        <w:i w:val="0"/>
        <w:sz w:val="20"/>
      </w:rPr>
    </w:lvl>
    <w:lvl w:ilvl="7">
      <w:start w:val="1"/>
      <w:numFmt w:val="decimal"/>
      <w:suff w:val="space"/>
      <w:lvlText w:val="%1.%2.%3.%4.%5.%6.%7.%8"/>
      <w:lvlJc w:val="left"/>
      <w:pPr>
        <w:ind w:left="720" w:firstLine="0"/>
      </w:pPr>
      <w:rPr>
        <w:rFonts w:ascii="Times New Roman" w:hAnsi="Times New Roman" w:hint="default"/>
        <w:b w:val="0"/>
        <w:i w:val="0"/>
        <w:sz w:val="20"/>
      </w:rPr>
    </w:lvl>
    <w:lvl w:ilvl="8">
      <w:start w:val="1"/>
      <w:numFmt w:val="decimal"/>
      <w:suff w:val="space"/>
      <w:lvlText w:val="%1.%2.%3.%4.%5.%6.%7.%8.%9"/>
      <w:lvlJc w:val="left"/>
      <w:pPr>
        <w:ind w:left="720" w:firstLine="0"/>
      </w:pPr>
      <w:rPr>
        <w:rFonts w:ascii="Times New Roman" w:hAnsi="Times New Roman" w:hint="default"/>
        <w:b w:val="0"/>
        <w:i w:val="0"/>
        <w:sz w:val="20"/>
      </w:rPr>
    </w:lvl>
  </w:abstractNum>
  <w:abstractNum w:abstractNumId="7" w15:restartNumberingAfterBreak="0">
    <w:nsid w:val="3D82557E"/>
    <w:multiLevelType w:val="hybridMultilevel"/>
    <w:tmpl w:val="03BEECEA"/>
    <w:lvl w:ilvl="0" w:tplc="CB60CC50">
      <w:start w:val="1"/>
      <w:numFmt w:val="decimal"/>
      <w:lvlRestart w:val="0"/>
      <w:lvlText w:val="%1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0B1CE4"/>
    <w:multiLevelType w:val="hybridMultilevel"/>
    <w:tmpl w:val="32881318"/>
    <w:lvl w:ilvl="0" w:tplc="CB60CC50">
      <w:start w:val="1"/>
      <w:numFmt w:val="decimal"/>
      <w:lvlRestart w:val="0"/>
      <w:lvlText w:val="%1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17B7E89"/>
    <w:multiLevelType w:val="multilevel"/>
    <w:tmpl w:val="8BA25694"/>
    <w:lvl w:ilvl="0">
      <w:start w:val="1"/>
      <w:numFmt w:val="decimal"/>
      <w:lvlText w:val="%1."/>
      <w:lvlJc w:val="center"/>
      <w:pPr>
        <w:tabs>
          <w:tab w:val="num" w:pos="360"/>
        </w:tabs>
        <w:ind w:left="0" w:firstLine="0"/>
      </w:pPr>
      <w:rPr>
        <w:rFonts w:ascii="Times New Roman" w:hAnsi="Times New Roman" w:hint="default"/>
        <w:sz w:val="22"/>
      </w:rPr>
    </w:lvl>
    <w:lvl w:ilvl="1">
      <w:start w:val="1"/>
      <w:numFmt w:val="decimal"/>
      <w:lvlRestart w:val="0"/>
      <w:pStyle w:val="2"/>
      <w:lvlText w:val="%1.%2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sz w:val="22"/>
      </w:rPr>
    </w:lvl>
    <w:lvl w:ilvl="2">
      <w:start w:val="1"/>
      <w:numFmt w:val="decimal"/>
      <w:pStyle w:val="3"/>
      <w:lvlText w:val="%1.%2.%3."/>
      <w:lvlJc w:val="left"/>
      <w:pPr>
        <w:tabs>
          <w:tab w:val="num" w:pos="1080"/>
        </w:tabs>
        <w:ind w:left="0" w:firstLine="360"/>
      </w:pPr>
      <w:rPr>
        <w:rFonts w:ascii="Times New Roman" w:hAnsi="Times New Roman" w:hint="default"/>
        <w:b w:val="0"/>
        <w:i w:val="0"/>
        <w:spacing w:val="0"/>
        <w:sz w:val="22"/>
      </w:rPr>
    </w:lvl>
    <w:lvl w:ilvl="3">
      <w:start w:val="1"/>
      <w:numFmt w:val="decimal"/>
      <w:lvlRestart w:val="0"/>
      <w:isLgl/>
      <w:lvlText w:val="%1.%2.%3.%4."/>
      <w:lvlJc w:val="left"/>
      <w:pPr>
        <w:tabs>
          <w:tab w:val="num" w:pos="1080"/>
        </w:tabs>
        <w:ind w:left="0" w:firstLine="360"/>
      </w:pPr>
      <w:rPr>
        <w:rFonts w:ascii="Times New Roman" w:hAnsi="Times New Roman" w:hint="default"/>
        <w:sz w:val="20"/>
      </w:rPr>
    </w:lvl>
    <w:lvl w:ilvl="4">
      <w:start w:val="1"/>
      <w:numFmt w:val="decimal"/>
      <w:lvlRestart w:val="0"/>
      <w:lvlText w:val="%1.%2.%3.%4.%5."/>
      <w:lvlJc w:val="left"/>
      <w:pPr>
        <w:tabs>
          <w:tab w:val="num" w:pos="1440"/>
        </w:tabs>
        <w:ind w:left="0" w:firstLine="36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decimal"/>
      <w:lvlRestart w:val="0"/>
      <w:lvlText w:val="%1.%2.%3.%4.%5.%6."/>
      <w:lvlJc w:val="left"/>
      <w:pPr>
        <w:tabs>
          <w:tab w:val="num" w:pos="1440"/>
        </w:tabs>
        <w:ind w:left="0" w:firstLine="360"/>
      </w:pPr>
      <w:rPr>
        <w:rFonts w:ascii="Times New Roman" w:hAnsi="Times New Roman" w:hint="default"/>
        <w:b w:val="0"/>
        <w:i w:val="0"/>
        <w:sz w:val="20"/>
      </w:rPr>
    </w:lvl>
    <w:lvl w:ilvl="6">
      <w:start w:val="1"/>
      <w:numFmt w:val="decimal"/>
      <w:suff w:val="space"/>
      <w:lvlText w:val="%1.%2.%3.%4.%5.%6.%7"/>
      <w:lvlJc w:val="left"/>
      <w:pPr>
        <w:ind w:left="720" w:firstLine="0"/>
      </w:pPr>
      <w:rPr>
        <w:rFonts w:ascii="Times New Roman" w:hAnsi="Times New Roman" w:hint="default"/>
        <w:b w:val="0"/>
        <w:i w:val="0"/>
        <w:sz w:val="20"/>
      </w:rPr>
    </w:lvl>
    <w:lvl w:ilvl="7">
      <w:start w:val="1"/>
      <w:numFmt w:val="decimal"/>
      <w:suff w:val="space"/>
      <w:lvlText w:val="%1.%2.%3.%4.%5.%6.%7.%8"/>
      <w:lvlJc w:val="left"/>
      <w:pPr>
        <w:ind w:left="720" w:firstLine="0"/>
      </w:pPr>
      <w:rPr>
        <w:rFonts w:ascii="Times New Roman" w:hAnsi="Times New Roman" w:hint="default"/>
        <w:b w:val="0"/>
        <w:i w:val="0"/>
        <w:sz w:val="20"/>
      </w:rPr>
    </w:lvl>
    <w:lvl w:ilvl="8">
      <w:start w:val="1"/>
      <w:numFmt w:val="decimal"/>
      <w:suff w:val="space"/>
      <w:lvlText w:val="%1.%2.%3.%4.%5.%6.%7.%8.%9"/>
      <w:lvlJc w:val="left"/>
      <w:pPr>
        <w:ind w:left="720" w:firstLine="0"/>
      </w:pPr>
      <w:rPr>
        <w:rFonts w:ascii="Times New Roman" w:hAnsi="Times New Roman" w:hint="default"/>
        <w:b w:val="0"/>
        <w:i w:val="0"/>
        <w:sz w:val="20"/>
      </w:rPr>
    </w:lvl>
  </w:abstractNum>
  <w:abstractNum w:abstractNumId="10" w15:restartNumberingAfterBreak="0">
    <w:nsid w:val="65B23534"/>
    <w:multiLevelType w:val="singleLevel"/>
    <w:tmpl w:val="D890AAC8"/>
    <w:lvl w:ilvl="0">
      <w:start w:val="1"/>
      <w:numFmt w:val="decimal"/>
      <w:lvlText w:val="%1"/>
      <w:legacy w:legacy="1" w:legacySpace="0" w:legacyIndent="0"/>
      <w:lvlJc w:val="left"/>
      <w:rPr>
        <w:rFonts w:ascii="Times New Roman" w:hAnsi="Times New Roman" w:hint="default"/>
        <w:b w:val="0"/>
        <w:i w:val="0"/>
        <w:sz w:val="22"/>
      </w:rPr>
    </w:lvl>
  </w:abstractNum>
  <w:abstractNum w:abstractNumId="11" w15:restartNumberingAfterBreak="0">
    <w:nsid w:val="671305AA"/>
    <w:multiLevelType w:val="hybridMultilevel"/>
    <w:tmpl w:val="B0845BA4"/>
    <w:lvl w:ilvl="0" w:tplc="A6EE9B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727D0815"/>
    <w:multiLevelType w:val="hybridMultilevel"/>
    <w:tmpl w:val="FEFA55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C907FD9"/>
    <w:multiLevelType w:val="hybridMultilevel"/>
    <w:tmpl w:val="89C60ED6"/>
    <w:lvl w:ilvl="0" w:tplc="1FB4BE0C">
      <w:start w:val="1"/>
      <w:numFmt w:val="decimal"/>
      <w:lvlText w:val="%1."/>
      <w:lvlJc w:val="left"/>
      <w:pPr>
        <w:ind w:left="1594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7311363">
    <w:abstractNumId w:val="6"/>
  </w:num>
  <w:num w:numId="2" w16cid:durableId="1904678364">
    <w:abstractNumId w:val="6"/>
  </w:num>
  <w:num w:numId="3" w16cid:durableId="1989892135">
    <w:abstractNumId w:val="6"/>
  </w:num>
  <w:num w:numId="4" w16cid:durableId="254169630">
    <w:abstractNumId w:val="2"/>
  </w:num>
  <w:num w:numId="5" w16cid:durableId="1983852040">
    <w:abstractNumId w:val="3"/>
  </w:num>
  <w:num w:numId="6" w16cid:durableId="1105806639">
    <w:abstractNumId w:val="10"/>
  </w:num>
  <w:num w:numId="7" w16cid:durableId="1815483441">
    <w:abstractNumId w:val="6"/>
  </w:num>
  <w:num w:numId="8" w16cid:durableId="502009733">
    <w:abstractNumId w:val="6"/>
  </w:num>
  <w:num w:numId="9" w16cid:durableId="1175992461">
    <w:abstractNumId w:val="6"/>
  </w:num>
  <w:num w:numId="10" w16cid:durableId="534271832">
    <w:abstractNumId w:val="6"/>
  </w:num>
  <w:num w:numId="11" w16cid:durableId="245384183">
    <w:abstractNumId w:val="6"/>
  </w:num>
  <w:num w:numId="12" w16cid:durableId="396126183">
    <w:abstractNumId w:val="6"/>
  </w:num>
  <w:num w:numId="13" w16cid:durableId="251208982">
    <w:abstractNumId w:val="9"/>
  </w:num>
  <w:num w:numId="14" w16cid:durableId="1616523033">
    <w:abstractNumId w:val="9"/>
  </w:num>
  <w:num w:numId="15" w16cid:durableId="2020498972">
    <w:abstractNumId w:val="9"/>
  </w:num>
  <w:num w:numId="16" w16cid:durableId="1800682127">
    <w:abstractNumId w:val="9"/>
  </w:num>
  <w:num w:numId="17" w16cid:durableId="1169715670">
    <w:abstractNumId w:val="8"/>
  </w:num>
  <w:num w:numId="18" w16cid:durableId="1200357665">
    <w:abstractNumId w:val="0"/>
  </w:num>
  <w:num w:numId="19" w16cid:durableId="1913346318">
    <w:abstractNumId w:val="7"/>
  </w:num>
  <w:num w:numId="20" w16cid:durableId="2048094131">
    <w:abstractNumId w:val="5"/>
  </w:num>
  <w:num w:numId="21" w16cid:durableId="62141736">
    <w:abstractNumId w:val="12"/>
  </w:num>
  <w:num w:numId="22" w16cid:durableId="367948065">
    <w:abstractNumId w:val="13"/>
  </w:num>
  <w:num w:numId="23" w16cid:durableId="1967273694">
    <w:abstractNumId w:val="11"/>
  </w:num>
  <w:num w:numId="24" w16cid:durableId="1056976872">
    <w:abstractNumId w:val="1"/>
  </w:num>
  <w:num w:numId="25" w16cid:durableId="30855611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hideGrammaticalErrors/>
  <w:activeWritingStyle w:appName="MSWord" w:lang="ru-RU" w:vendorID="1" w:dllVersion="512" w:checkStyle="0"/>
  <w:activeWritingStyle w:appName="MSWord" w:lang="en-US" w:vendorID="8" w:dllVersion="513" w:checkStyle="1"/>
  <w:attachedTemplate r:id="rId1"/>
  <w:defaultTabStop w:val="709"/>
  <w:hyphenationZone w:val="144"/>
  <w:doNotHyphenateCaps/>
  <w:drawingGridHorizontalSpacing w:val="100"/>
  <w:drawingGridVerticalSpacing w:val="1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4F5"/>
    <w:rsid w:val="00002231"/>
    <w:rsid w:val="000067C2"/>
    <w:rsid w:val="00006ED5"/>
    <w:rsid w:val="000120FD"/>
    <w:rsid w:val="000178C9"/>
    <w:rsid w:val="00020AFE"/>
    <w:rsid w:val="00020D2D"/>
    <w:rsid w:val="00034097"/>
    <w:rsid w:val="00035191"/>
    <w:rsid w:val="00053295"/>
    <w:rsid w:val="000633EC"/>
    <w:rsid w:val="0007596C"/>
    <w:rsid w:val="00087D80"/>
    <w:rsid w:val="00096F55"/>
    <w:rsid w:val="000A1DD9"/>
    <w:rsid w:val="000D5C3B"/>
    <w:rsid w:val="000D62AA"/>
    <w:rsid w:val="000D71D8"/>
    <w:rsid w:val="000E1BF4"/>
    <w:rsid w:val="000E3AD7"/>
    <w:rsid w:val="001067A2"/>
    <w:rsid w:val="00106BD7"/>
    <w:rsid w:val="0011058F"/>
    <w:rsid w:val="001115E2"/>
    <w:rsid w:val="001215AF"/>
    <w:rsid w:val="001262BE"/>
    <w:rsid w:val="001343EB"/>
    <w:rsid w:val="00137FA2"/>
    <w:rsid w:val="00152BB1"/>
    <w:rsid w:val="00154E45"/>
    <w:rsid w:val="00162E59"/>
    <w:rsid w:val="001640F4"/>
    <w:rsid w:val="001647FF"/>
    <w:rsid w:val="00170861"/>
    <w:rsid w:val="001873F0"/>
    <w:rsid w:val="001B06D5"/>
    <w:rsid w:val="001B64AD"/>
    <w:rsid w:val="001C1F58"/>
    <w:rsid w:val="001C2604"/>
    <w:rsid w:val="001C5551"/>
    <w:rsid w:val="001E5B37"/>
    <w:rsid w:val="001E68BD"/>
    <w:rsid w:val="00201B08"/>
    <w:rsid w:val="00207CE5"/>
    <w:rsid w:val="00210B71"/>
    <w:rsid w:val="002249A0"/>
    <w:rsid w:val="0023028D"/>
    <w:rsid w:val="00232B7A"/>
    <w:rsid w:val="0024199C"/>
    <w:rsid w:val="00244EB3"/>
    <w:rsid w:val="00245700"/>
    <w:rsid w:val="0024764C"/>
    <w:rsid w:val="00250C5D"/>
    <w:rsid w:val="00254427"/>
    <w:rsid w:val="00254D7C"/>
    <w:rsid w:val="002747A8"/>
    <w:rsid w:val="00275178"/>
    <w:rsid w:val="002802A9"/>
    <w:rsid w:val="00282389"/>
    <w:rsid w:val="002B0334"/>
    <w:rsid w:val="002B1C93"/>
    <w:rsid w:val="002B458E"/>
    <w:rsid w:val="002B61BA"/>
    <w:rsid w:val="002C4086"/>
    <w:rsid w:val="002C4AAC"/>
    <w:rsid w:val="002D25DE"/>
    <w:rsid w:val="002D4B83"/>
    <w:rsid w:val="002E7B36"/>
    <w:rsid w:val="00311E17"/>
    <w:rsid w:val="00316599"/>
    <w:rsid w:val="00333730"/>
    <w:rsid w:val="00334CDA"/>
    <w:rsid w:val="00343B96"/>
    <w:rsid w:val="003617C3"/>
    <w:rsid w:val="00374039"/>
    <w:rsid w:val="003A2C52"/>
    <w:rsid w:val="003B0653"/>
    <w:rsid w:val="003B15C0"/>
    <w:rsid w:val="003B5008"/>
    <w:rsid w:val="003D1399"/>
    <w:rsid w:val="003D5309"/>
    <w:rsid w:val="003E01FF"/>
    <w:rsid w:val="003E7F50"/>
    <w:rsid w:val="00402896"/>
    <w:rsid w:val="00412EE2"/>
    <w:rsid w:val="00417F43"/>
    <w:rsid w:val="004364EB"/>
    <w:rsid w:val="00442DB0"/>
    <w:rsid w:val="004541CB"/>
    <w:rsid w:val="0046472E"/>
    <w:rsid w:val="00471A4E"/>
    <w:rsid w:val="00472A37"/>
    <w:rsid w:val="00476AF2"/>
    <w:rsid w:val="004811B8"/>
    <w:rsid w:val="0048203F"/>
    <w:rsid w:val="00484CD9"/>
    <w:rsid w:val="004854B6"/>
    <w:rsid w:val="0049186F"/>
    <w:rsid w:val="004B20C3"/>
    <w:rsid w:val="004B4447"/>
    <w:rsid w:val="004B45C9"/>
    <w:rsid w:val="004D5FCA"/>
    <w:rsid w:val="004E6431"/>
    <w:rsid w:val="004E7B7E"/>
    <w:rsid w:val="004F3D11"/>
    <w:rsid w:val="00504602"/>
    <w:rsid w:val="005163BC"/>
    <w:rsid w:val="00517921"/>
    <w:rsid w:val="00521005"/>
    <w:rsid w:val="00545EE0"/>
    <w:rsid w:val="00556249"/>
    <w:rsid w:val="0056532F"/>
    <w:rsid w:val="00565A21"/>
    <w:rsid w:val="00567139"/>
    <w:rsid w:val="00571D2A"/>
    <w:rsid w:val="00573AAC"/>
    <w:rsid w:val="00575D0E"/>
    <w:rsid w:val="0059184C"/>
    <w:rsid w:val="00592652"/>
    <w:rsid w:val="00593468"/>
    <w:rsid w:val="005A2057"/>
    <w:rsid w:val="005A41C7"/>
    <w:rsid w:val="005B029B"/>
    <w:rsid w:val="005B10DC"/>
    <w:rsid w:val="005C5ED4"/>
    <w:rsid w:val="005D3F6C"/>
    <w:rsid w:val="005E6AF3"/>
    <w:rsid w:val="005F4039"/>
    <w:rsid w:val="00602DE5"/>
    <w:rsid w:val="00607E88"/>
    <w:rsid w:val="006149B5"/>
    <w:rsid w:val="00615495"/>
    <w:rsid w:val="0062145E"/>
    <w:rsid w:val="00640DF3"/>
    <w:rsid w:val="00645EDC"/>
    <w:rsid w:val="006507A3"/>
    <w:rsid w:val="00652638"/>
    <w:rsid w:val="00654223"/>
    <w:rsid w:val="00667F60"/>
    <w:rsid w:val="00671AF6"/>
    <w:rsid w:val="00672399"/>
    <w:rsid w:val="006841D3"/>
    <w:rsid w:val="00694B66"/>
    <w:rsid w:val="006A26C0"/>
    <w:rsid w:val="006A633C"/>
    <w:rsid w:val="006C2EF4"/>
    <w:rsid w:val="006F2A0D"/>
    <w:rsid w:val="006F3805"/>
    <w:rsid w:val="00703E0D"/>
    <w:rsid w:val="007100B9"/>
    <w:rsid w:val="00712209"/>
    <w:rsid w:val="007213EC"/>
    <w:rsid w:val="0072593C"/>
    <w:rsid w:val="00730824"/>
    <w:rsid w:val="0073199C"/>
    <w:rsid w:val="0073224E"/>
    <w:rsid w:val="0073542A"/>
    <w:rsid w:val="007403D0"/>
    <w:rsid w:val="00752B6E"/>
    <w:rsid w:val="007608EF"/>
    <w:rsid w:val="007679ED"/>
    <w:rsid w:val="00773238"/>
    <w:rsid w:val="0078321F"/>
    <w:rsid w:val="00783CDB"/>
    <w:rsid w:val="0079143C"/>
    <w:rsid w:val="007977FF"/>
    <w:rsid w:val="007A069A"/>
    <w:rsid w:val="007A239D"/>
    <w:rsid w:val="007A5A70"/>
    <w:rsid w:val="007B0F54"/>
    <w:rsid w:val="007B2BB8"/>
    <w:rsid w:val="007B56CE"/>
    <w:rsid w:val="007B6477"/>
    <w:rsid w:val="007C1764"/>
    <w:rsid w:val="007C3236"/>
    <w:rsid w:val="007C3A66"/>
    <w:rsid w:val="007F5413"/>
    <w:rsid w:val="007F7AB3"/>
    <w:rsid w:val="00806C57"/>
    <w:rsid w:val="008134DF"/>
    <w:rsid w:val="00823227"/>
    <w:rsid w:val="00826945"/>
    <w:rsid w:val="008275BE"/>
    <w:rsid w:val="008522C2"/>
    <w:rsid w:val="008568D0"/>
    <w:rsid w:val="00861D4F"/>
    <w:rsid w:val="00861F77"/>
    <w:rsid w:val="00865440"/>
    <w:rsid w:val="00870412"/>
    <w:rsid w:val="00881473"/>
    <w:rsid w:val="008830E1"/>
    <w:rsid w:val="0089567C"/>
    <w:rsid w:val="00895804"/>
    <w:rsid w:val="008A3EBF"/>
    <w:rsid w:val="008C49C7"/>
    <w:rsid w:val="008C6AC4"/>
    <w:rsid w:val="008D2C4D"/>
    <w:rsid w:val="008D5E43"/>
    <w:rsid w:val="008E1668"/>
    <w:rsid w:val="008F0599"/>
    <w:rsid w:val="008F7E7A"/>
    <w:rsid w:val="0090192D"/>
    <w:rsid w:val="009159AF"/>
    <w:rsid w:val="00921994"/>
    <w:rsid w:val="00926F68"/>
    <w:rsid w:val="0093413D"/>
    <w:rsid w:val="00941C48"/>
    <w:rsid w:val="00942392"/>
    <w:rsid w:val="00957AEF"/>
    <w:rsid w:val="00964351"/>
    <w:rsid w:val="00977BEF"/>
    <w:rsid w:val="009843CF"/>
    <w:rsid w:val="0099168A"/>
    <w:rsid w:val="00995C0A"/>
    <w:rsid w:val="009A12CC"/>
    <w:rsid w:val="009C3217"/>
    <w:rsid w:val="009C7A43"/>
    <w:rsid w:val="009D15F7"/>
    <w:rsid w:val="009D610D"/>
    <w:rsid w:val="009E0E01"/>
    <w:rsid w:val="00A063CD"/>
    <w:rsid w:val="00A0689A"/>
    <w:rsid w:val="00A10F27"/>
    <w:rsid w:val="00A135BD"/>
    <w:rsid w:val="00A22CF8"/>
    <w:rsid w:val="00A27345"/>
    <w:rsid w:val="00A30C4B"/>
    <w:rsid w:val="00A36BAE"/>
    <w:rsid w:val="00A63B1C"/>
    <w:rsid w:val="00A75AE7"/>
    <w:rsid w:val="00A76FA8"/>
    <w:rsid w:val="00A77147"/>
    <w:rsid w:val="00A8508F"/>
    <w:rsid w:val="00A920AD"/>
    <w:rsid w:val="00A93F69"/>
    <w:rsid w:val="00AA3C39"/>
    <w:rsid w:val="00AB4148"/>
    <w:rsid w:val="00AC4607"/>
    <w:rsid w:val="00AD33B2"/>
    <w:rsid w:val="00AE03F1"/>
    <w:rsid w:val="00AE0FA2"/>
    <w:rsid w:val="00B07102"/>
    <w:rsid w:val="00B13BDF"/>
    <w:rsid w:val="00B16A82"/>
    <w:rsid w:val="00B2753A"/>
    <w:rsid w:val="00B321F7"/>
    <w:rsid w:val="00B573B4"/>
    <w:rsid w:val="00B861E5"/>
    <w:rsid w:val="00B943C6"/>
    <w:rsid w:val="00BA3F5E"/>
    <w:rsid w:val="00BA61BF"/>
    <w:rsid w:val="00BB34E9"/>
    <w:rsid w:val="00BB54EF"/>
    <w:rsid w:val="00BB7210"/>
    <w:rsid w:val="00BC18AE"/>
    <w:rsid w:val="00BD0382"/>
    <w:rsid w:val="00BE0E89"/>
    <w:rsid w:val="00BE2A22"/>
    <w:rsid w:val="00BE45A9"/>
    <w:rsid w:val="00BF2D0B"/>
    <w:rsid w:val="00BF3E53"/>
    <w:rsid w:val="00BF4555"/>
    <w:rsid w:val="00C00459"/>
    <w:rsid w:val="00C02FD3"/>
    <w:rsid w:val="00C054AB"/>
    <w:rsid w:val="00C157AE"/>
    <w:rsid w:val="00C30628"/>
    <w:rsid w:val="00C30C38"/>
    <w:rsid w:val="00C50D25"/>
    <w:rsid w:val="00C52DE2"/>
    <w:rsid w:val="00C53BC9"/>
    <w:rsid w:val="00C560A4"/>
    <w:rsid w:val="00C65E57"/>
    <w:rsid w:val="00C71AB6"/>
    <w:rsid w:val="00CA67F4"/>
    <w:rsid w:val="00CB61E4"/>
    <w:rsid w:val="00CC0DFD"/>
    <w:rsid w:val="00CC34F5"/>
    <w:rsid w:val="00CC4014"/>
    <w:rsid w:val="00CE1A42"/>
    <w:rsid w:val="00CE4564"/>
    <w:rsid w:val="00CE6037"/>
    <w:rsid w:val="00CF5115"/>
    <w:rsid w:val="00D22B14"/>
    <w:rsid w:val="00D30F1E"/>
    <w:rsid w:val="00D31B82"/>
    <w:rsid w:val="00D4149F"/>
    <w:rsid w:val="00D47A76"/>
    <w:rsid w:val="00D50E21"/>
    <w:rsid w:val="00D541CB"/>
    <w:rsid w:val="00D56887"/>
    <w:rsid w:val="00D57173"/>
    <w:rsid w:val="00D60557"/>
    <w:rsid w:val="00D663D0"/>
    <w:rsid w:val="00D911A0"/>
    <w:rsid w:val="00D97306"/>
    <w:rsid w:val="00DA3C6D"/>
    <w:rsid w:val="00DA4F8D"/>
    <w:rsid w:val="00DB2085"/>
    <w:rsid w:val="00DB2763"/>
    <w:rsid w:val="00DB2948"/>
    <w:rsid w:val="00DB6517"/>
    <w:rsid w:val="00DB6B17"/>
    <w:rsid w:val="00DC1F49"/>
    <w:rsid w:val="00DC7888"/>
    <w:rsid w:val="00DD123F"/>
    <w:rsid w:val="00DD4A04"/>
    <w:rsid w:val="00DE6DEF"/>
    <w:rsid w:val="00DE72C8"/>
    <w:rsid w:val="00DF7102"/>
    <w:rsid w:val="00E11556"/>
    <w:rsid w:val="00E177AC"/>
    <w:rsid w:val="00E24220"/>
    <w:rsid w:val="00E27393"/>
    <w:rsid w:val="00E40416"/>
    <w:rsid w:val="00E465AC"/>
    <w:rsid w:val="00E53CE9"/>
    <w:rsid w:val="00E62A35"/>
    <w:rsid w:val="00E641DE"/>
    <w:rsid w:val="00E6777B"/>
    <w:rsid w:val="00E8326F"/>
    <w:rsid w:val="00E97D17"/>
    <w:rsid w:val="00EA34F6"/>
    <w:rsid w:val="00EB5AE3"/>
    <w:rsid w:val="00EB6C27"/>
    <w:rsid w:val="00ED4FFD"/>
    <w:rsid w:val="00ED58BD"/>
    <w:rsid w:val="00EF0E8F"/>
    <w:rsid w:val="00EF1912"/>
    <w:rsid w:val="00EF4081"/>
    <w:rsid w:val="00F02CFE"/>
    <w:rsid w:val="00F04B8D"/>
    <w:rsid w:val="00F1086C"/>
    <w:rsid w:val="00F12B3C"/>
    <w:rsid w:val="00F235AA"/>
    <w:rsid w:val="00F31B8B"/>
    <w:rsid w:val="00F333FF"/>
    <w:rsid w:val="00F33AE7"/>
    <w:rsid w:val="00F43A7E"/>
    <w:rsid w:val="00F442C4"/>
    <w:rsid w:val="00F466CB"/>
    <w:rsid w:val="00F468F7"/>
    <w:rsid w:val="00F50949"/>
    <w:rsid w:val="00F52D86"/>
    <w:rsid w:val="00F560FD"/>
    <w:rsid w:val="00F77DD3"/>
    <w:rsid w:val="00F8669B"/>
    <w:rsid w:val="00F975B4"/>
    <w:rsid w:val="00FA60C4"/>
    <w:rsid w:val="00FA7E58"/>
    <w:rsid w:val="00FB78A6"/>
    <w:rsid w:val="00FB7E74"/>
    <w:rsid w:val="00FD26BF"/>
    <w:rsid w:val="00FE0BDC"/>
    <w:rsid w:val="00FE272A"/>
    <w:rsid w:val="00FE7603"/>
    <w:rsid w:val="00FF00F2"/>
    <w:rsid w:val="00FF1C7D"/>
    <w:rsid w:val="00FF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2D88EB1"/>
  <w15:docId w15:val="{A9170290-582E-40E0-8184-CEB78CCA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3FF"/>
  </w:style>
  <w:style w:type="paragraph" w:styleId="1">
    <w:name w:val="heading 1"/>
    <w:basedOn w:val="a0"/>
    <w:next w:val="a1"/>
    <w:qFormat/>
    <w:rsid w:val="001E68BD"/>
    <w:pPr>
      <w:keepNext/>
      <w:widowControl w:val="0"/>
      <w:numPr>
        <w:numId w:val="25"/>
      </w:numPr>
      <w:tabs>
        <w:tab w:val="clear" w:pos="360"/>
        <w:tab w:val="clear" w:pos="9356"/>
      </w:tabs>
      <w:spacing w:after="240" w:line="360" w:lineRule="auto"/>
      <w:ind w:left="0" w:firstLine="0"/>
      <w:jc w:val="center"/>
      <w:outlineLvl w:val="0"/>
    </w:pPr>
    <w:rPr>
      <w:b/>
      <w:caps/>
      <w:sz w:val="28"/>
      <w:szCs w:val="28"/>
    </w:rPr>
  </w:style>
  <w:style w:type="paragraph" w:styleId="2">
    <w:name w:val="heading 2"/>
    <w:basedOn w:val="a0"/>
    <w:next w:val="a1"/>
    <w:qFormat/>
    <w:rsid w:val="00F333FF"/>
    <w:pPr>
      <w:keepNext/>
      <w:numPr>
        <w:ilvl w:val="1"/>
        <w:numId w:val="16"/>
      </w:numPr>
      <w:tabs>
        <w:tab w:val="clear" w:pos="360"/>
        <w:tab w:val="left" w:pos="1080"/>
        <w:tab w:val="left" w:pos="1440"/>
        <w:tab w:val="left" w:pos="1800"/>
        <w:tab w:val="left" w:pos="2160"/>
        <w:tab w:val="left" w:pos="2520"/>
      </w:tabs>
      <w:outlineLvl w:val="1"/>
    </w:pPr>
    <w:rPr>
      <w:b/>
      <w:sz w:val="24"/>
    </w:rPr>
  </w:style>
  <w:style w:type="paragraph" w:styleId="3">
    <w:name w:val="heading 3"/>
    <w:basedOn w:val="a0"/>
    <w:next w:val="a1"/>
    <w:qFormat/>
    <w:rsid w:val="00F333FF"/>
    <w:pPr>
      <w:keepNext/>
      <w:numPr>
        <w:ilvl w:val="2"/>
        <w:numId w:val="16"/>
      </w:numPr>
      <w:tabs>
        <w:tab w:val="clear" w:pos="360"/>
        <w:tab w:val="left" w:pos="1800"/>
        <w:tab w:val="left" w:pos="2160"/>
        <w:tab w:val="left" w:pos="2520"/>
      </w:tabs>
      <w:outlineLvl w:val="2"/>
    </w:pPr>
    <w:rPr>
      <w:sz w:val="24"/>
    </w:rPr>
  </w:style>
  <w:style w:type="paragraph" w:styleId="4">
    <w:name w:val="heading 4"/>
    <w:basedOn w:val="a"/>
    <w:next w:val="a"/>
    <w:qFormat/>
    <w:rsid w:val="00F333FF"/>
    <w:pPr>
      <w:keepNext/>
      <w:jc w:val="center"/>
      <w:outlineLvl w:val="3"/>
    </w:pPr>
    <w:rPr>
      <w:b/>
      <w:bCs/>
      <w:szCs w:val="24"/>
    </w:rPr>
  </w:style>
  <w:style w:type="paragraph" w:styleId="5">
    <w:name w:val="heading 5"/>
    <w:basedOn w:val="a"/>
    <w:next w:val="a"/>
    <w:qFormat/>
    <w:rsid w:val="00F333FF"/>
    <w:pPr>
      <w:keepNext/>
      <w:outlineLvl w:val="4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rsid w:val="00F333FF"/>
    <w:pPr>
      <w:tabs>
        <w:tab w:val="center" w:pos="5103"/>
        <w:tab w:val="right" w:pos="10206"/>
        <w:tab w:val="center" w:pos="17010"/>
        <w:tab w:val="right" w:pos="22113"/>
      </w:tabs>
      <w:spacing w:line="360" w:lineRule="atLeast"/>
    </w:pPr>
    <w:rPr>
      <w:rFonts w:ascii="Arial Narrow" w:hAnsi="Arial Narrow"/>
      <w:sz w:val="22"/>
    </w:rPr>
  </w:style>
  <w:style w:type="paragraph" w:styleId="a7">
    <w:name w:val="footer"/>
    <w:basedOn w:val="a"/>
    <w:semiHidden/>
    <w:rsid w:val="00F333FF"/>
    <w:pPr>
      <w:tabs>
        <w:tab w:val="center" w:pos="4536"/>
        <w:tab w:val="right" w:pos="9072"/>
      </w:tabs>
    </w:pPr>
  </w:style>
  <w:style w:type="character" w:styleId="a8">
    <w:name w:val="page number"/>
    <w:semiHidden/>
    <w:rsid w:val="00F333FF"/>
    <w:rPr>
      <w:rFonts w:ascii="Arial Narrow" w:hAnsi="Arial Narrow"/>
      <w:sz w:val="22"/>
    </w:rPr>
  </w:style>
  <w:style w:type="paragraph" w:styleId="a9">
    <w:name w:val="caption"/>
    <w:basedOn w:val="a0"/>
    <w:next w:val="a0"/>
    <w:qFormat/>
    <w:rsid w:val="00F333FF"/>
    <w:pPr>
      <w:spacing w:after="500"/>
      <w:ind w:firstLine="0"/>
      <w:jc w:val="center"/>
    </w:pPr>
  </w:style>
  <w:style w:type="paragraph" w:styleId="a0">
    <w:name w:val="Body Text"/>
    <w:basedOn w:val="a"/>
    <w:semiHidden/>
    <w:rsid w:val="00F333FF"/>
    <w:pPr>
      <w:tabs>
        <w:tab w:val="left" w:pos="360"/>
        <w:tab w:val="right" w:pos="9356"/>
      </w:tabs>
      <w:spacing w:line="500" w:lineRule="atLeast"/>
      <w:ind w:firstLine="360"/>
    </w:pPr>
    <w:rPr>
      <w:sz w:val="22"/>
    </w:rPr>
  </w:style>
  <w:style w:type="paragraph" w:customStyle="1" w:styleId="aa">
    <w:name w:val="Концевой абзац"/>
    <w:basedOn w:val="a0"/>
    <w:next w:val="1"/>
    <w:rsid w:val="00F333FF"/>
    <w:pPr>
      <w:spacing w:after="500"/>
    </w:pPr>
  </w:style>
  <w:style w:type="paragraph" w:customStyle="1" w:styleId="a1">
    <w:name w:val="Начапьный абзац"/>
    <w:basedOn w:val="a0"/>
    <w:next w:val="a0"/>
    <w:rsid w:val="00F333FF"/>
    <w:pPr>
      <w:spacing w:before="500"/>
    </w:pPr>
  </w:style>
  <w:style w:type="paragraph" w:customStyle="1" w:styleId="ab">
    <w:name w:val="Наименование"/>
    <w:basedOn w:val="a0"/>
    <w:next w:val="ac"/>
    <w:rsid w:val="00F333FF"/>
    <w:pPr>
      <w:spacing w:before="500" w:after="500"/>
      <w:jc w:val="center"/>
    </w:pPr>
    <w:rPr>
      <w:caps/>
    </w:rPr>
  </w:style>
  <w:style w:type="paragraph" w:styleId="ac">
    <w:name w:val="Subtitle"/>
    <w:basedOn w:val="a0"/>
    <w:qFormat/>
    <w:rsid w:val="00F333FF"/>
    <w:pPr>
      <w:ind w:firstLine="0"/>
      <w:jc w:val="center"/>
    </w:pPr>
    <w:rPr>
      <w:rFonts w:cs="Arial"/>
      <w:b/>
      <w:szCs w:val="24"/>
    </w:rPr>
  </w:style>
  <w:style w:type="paragraph" w:styleId="10">
    <w:name w:val="toc 1"/>
    <w:basedOn w:val="a0"/>
    <w:next w:val="a0"/>
    <w:uiPriority w:val="39"/>
    <w:rsid w:val="001E68BD"/>
    <w:pPr>
      <w:tabs>
        <w:tab w:val="clear" w:pos="9356"/>
        <w:tab w:val="right" w:pos="360"/>
        <w:tab w:val="left" w:pos="720"/>
        <w:tab w:val="right" w:leader="dot" w:pos="9663"/>
      </w:tabs>
      <w:ind w:right="510"/>
    </w:pPr>
    <w:rPr>
      <w:noProof/>
      <w:sz w:val="28"/>
    </w:rPr>
  </w:style>
  <w:style w:type="paragraph" w:styleId="20">
    <w:name w:val="toc 2"/>
    <w:basedOn w:val="a0"/>
    <w:next w:val="a0"/>
    <w:semiHidden/>
    <w:rsid w:val="00F333FF"/>
    <w:pPr>
      <w:tabs>
        <w:tab w:val="clear" w:pos="9356"/>
        <w:tab w:val="left" w:pos="720"/>
        <w:tab w:val="left" w:pos="1080"/>
        <w:tab w:val="right" w:leader="dot" w:pos="9663"/>
      </w:tabs>
      <w:ind w:left="200" w:right="510"/>
    </w:pPr>
    <w:rPr>
      <w:noProof/>
    </w:rPr>
  </w:style>
  <w:style w:type="paragraph" w:customStyle="1" w:styleId="ad">
    <w:name w:val="Боковик таблицы"/>
    <w:basedOn w:val="a0"/>
    <w:rsid w:val="00F333FF"/>
    <w:pPr>
      <w:spacing w:line="260" w:lineRule="atLeast"/>
      <w:ind w:left="100" w:right="40" w:firstLine="0"/>
    </w:pPr>
  </w:style>
  <w:style w:type="paragraph" w:customStyle="1" w:styleId="4p1">
    <w:name w:val="Заг4p1"/>
    <w:basedOn w:val="a0"/>
    <w:next w:val="a1"/>
    <w:rsid w:val="00F333FF"/>
    <w:pPr>
      <w:keepNext/>
      <w:suppressAutoHyphens/>
    </w:pPr>
    <w:rPr>
      <w:rFonts w:ascii="Arial Narrow" w:hAnsi="Arial Narrow"/>
    </w:rPr>
  </w:style>
  <w:style w:type="paragraph" w:customStyle="1" w:styleId="ae">
    <w:name w:val="Головка таблицы"/>
    <w:basedOn w:val="a0"/>
    <w:rsid w:val="00F333FF"/>
    <w:pPr>
      <w:spacing w:line="260" w:lineRule="atLeast"/>
      <w:ind w:firstLine="0"/>
      <w:jc w:val="center"/>
    </w:pPr>
  </w:style>
  <w:style w:type="character" w:styleId="af">
    <w:name w:val="footnote reference"/>
    <w:semiHidden/>
    <w:rsid w:val="00F333FF"/>
    <w:rPr>
      <w:vertAlign w:val="superscript"/>
    </w:rPr>
  </w:style>
  <w:style w:type="paragraph" w:styleId="30">
    <w:name w:val="toc 3"/>
    <w:basedOn w:val="a0"/>
    <w:next w:val="a0"/>
    <w:autoRedefine/>
    <w:semiHidden/>
    <w:rsid w:val="00F333FF"/>
    <w:pPr>
      <w:tabs>
        <w:tab w:val="clear" w:pos="9356"/>
        <w:tab w:val="left" w:pos="720"/>
        <w:tab w:val="left" w:pos="1080"/>
        <w:tab w:val="left" w:pos="1440"/>
        <w:tab w:val="right" w:leader="dot" w:pos="9663"/>
      </w:tabs>
      <w:ind w:left="400" w:right="450"/>
    </w:pPr>
    <w:rPr>
      <w:noProof/>
    </w:rPr>
  </w:style>
  <w:style w:type="paragraph" w:styleId="af0">
    <w:name w:val="footnote text"/>
    <w:basedOn w:val="a"/>
    <w:semiHidden/>
    <w:rsid w:val="00F333FF"/>
    <w:pPr>
      <w:ind w:firstLine="360"/>
    </w:pPr>
  </w:style>
  <w:style w:type="paragraph" w:customStyle="1" w:styleId="5p1">
    <w:name w:val="Заг5p1"/>
    <w:basedOn w:val="4p1"/>
    <w:next w:val="a1"/>
    <w:rsid w:val="00F333FF"/>
  </w:style>
  <w:style w:type="paragraph" w:styleId="af1">
    <w:name w:val="Title"/>
    <w:basedOn w:val="a0"/>
    <w:rsid w:val="00F333FF"/>
    <w:pPr>
      <w:keepNext/>
      <w:suppressAutoHyphens/>
      <w:ind w:firstLine="0"/>
      <w:jc w:val="center"/>
    </w:pPr>
    <w:rPr>
      <w:b/>
      <w:caps/>
      <w:sz w:val="24"/>
    </w:rPr>
  </w:style>
  <w:style w:type="paragraph" w:customStyle="1" w:styleId="6p1">
    <w:name w:val="Заг6p1"/>
    <w:basedOn w:val="4p1"/>
    <w:next w:val="a1"/>
    <w:rsid w:val="00F333FF"/>
  </w:style>
  <w:style w:type="paragraph" w:styleId="40">
    <w:name w:val="toc 4"/>
    <w:basedOn w:val="a0"/>
    <w:next w:val="a0"/>
    <w:autoRedefine/>
    <w:semiHidden/>
    <w:rsid w:val="00F333FF"/>
    <w:pPr>
      <w:tabs>
        <w:tab w:val="clear" w:pos="9356"/>
        <w:tab w:val="left" w:pos="720"/>
        <w:tab w:val="left" w:pos="1080"/>
        <w:tab w:val="left" w:pos="1440"/>
        <w:tab w:val="left" w:pos="1800"/>
        <w:tab w:val="right" w:leader="dot" w:pos="9663"/>
      </w:tabs>
      <w:ind w:left="600"/>
    </w:pPr>
    <w:rPr>
      <w:noProof/>
    </w:rPr>
  </w:style>
  <w:style w:type="paragraph" w:styleId="50">
    <w:name w:val="toc 5"/>
    <w:basedOn w:val="a0"/>
    <w:next w:val="a0"/>
    <w:autoRedefine/>
    <w:semiHidden/>
    <w:rsid w:val="00F333FF"/>
    <w:pPr>
      <w:tabs>
        <w:tab w:val="clear" w:pos="9356"/>
        <w:tab w:val="left" w:pos="720"/>
        <w:tab w:val="left" w:pos="1080"/>
        <w:tab w:val="left" w:pos="1440"/>
        <w:tab w:val="left" w:pos="1800"/>
        <w:tab w:val="left" w:pos="2160"/>
        <w:tab w:val="right" w:leader="dot" w:pos="9663"/>
      </w:tabs>
      <w:ind w:left="800"/>
    </w:pPr>
  </w:style>
  <w:style w:type="paragraph" w:styleId="6">
    <w:name w:val="toc 6"/>
    <w:basedOn w:val="a0"/>
    <w:next w:val="a0"/>
    <w:autoRedefine/>
    <w:semiHidden/>
    <w:rsid w:val="00F333FF"/>
    <w:pPr>
      <w:tabs>
        <w:tab w:val="clear" w:pos="9356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right" w:leader="dot" w:pos="9663"/>
      </w:tabs>
      <w:ind w:left="1000"/>
    </w:pPr>
  </w:style>
  <w:style w:type="paragraph" w:customStyle="1" w:styleId="11">
    <w:name w:val="Название1"/>
    <w:basedOn w:val="a"/>
    <w:qFormat/>
    <w:rsid w:val="00F333FF"/>
    <w:pPr>
      <w:jc w:val="center"/>
    </w:pPr>
    <w:rPr>
      <w:sz w:val="28"/>
      <w:szCs w:val="24"/>
      <w:lang w:val="en-US"/>
    </w:rPr>
  </w:style>
  <w:style w:type="paragraph" w:customStyle="1" w:styleId="Iauiue1">
    <w:name w:val="Iau?iue1"/>
    <w:rsid w:val="00F333FF"/>
    <w:pPr>
      <w:widowControl w:val="0"/>
    </w:pPr>
    <w:rPr>
      <w:sz w:val="22"/>
    </w:rPr>
  </w:style>
  <w:style w:type="paragraph" w:customStyle="1" w:styleId="Aaoieeeieiioeooe">
    <w:name w:val="Aa?oiee eieiioeooe"/>
    <w:basedOn w:val="Iauiue1"/>
    <w:rsid w:val="00F333FF"/>
    <w:pPr>
      <w:tabs>
        <w:tab w:val="center" w:pos="4320"/>
        <w:tab w:val="right" w:pos="8640"/>
      </w:tabs>
    </w:pPr>
  </w:style>
  <w:style w:type="paragraph" w:styleId="af2">
    <w:name w:val="Balloon Text"/>
    <w:basedOn w:val="a"/>
    <w:link w:val="af3"/>
    <w:uiPriority w:val="99"/>
    <w:semiHidden/>
    <w:unhideWhenUsed/>
    <w:rsid w:val="00EF4081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link w:val="af2"/>
    <w:uiPriority w:val="99"/>
    <w:semiHidden/>
    <w:rsid w:val="00EF4081"/>
    <w:rPr>
      <w:rFonts w:ascii="Tahoma" w:hAnsi="Tahoma" w:cs="Tahoma"/>
      <w:sz w:val="16"/>
      <w:szCs w:val="16"/>
    </w:rPr>
  </w:style>
  <w:style w:type="paragraph" w:customStyle="1" w:styleId="af4">
    <w:name w:val="текст_документа"/>
    <w:basedOn w:val="a"/>
    <w:rsid w:val="00565A21"/>
    <w:pPr>
      <w:ind w:firstLine="709"/>
      <w:jc w:val="both"/>
    </w:pPr>
    <w:rPr>
      <w:kern w:val="32"/>
      <w:sz w:val="24"/>
    </w:rPr>
  </w:style>
  <w:style w:type="character" w:customStyle="1" w:styleId="a6">
    <w:name w:val="Верхний колонтитул Знак"/>
    <w:basedOn w:val="a2"/>
    <w:link w:val="a5"/>
    <w:uiPriority w:val="99"/>
    <w:rsid w:val="00565A21"/>
    <w:rPr>
      <w:rFonts w:ascii="Arial Narrow" w:hAnsi="Arial Narrow"/>
      <w:sz w:val="22"/>
    </w:rPr>
  </w:style>
  <w:style w:type="paragraph" w:styleId="af5">
    <w:name w:val="List Paragraph"/>
    <w:basedOn w:val="a"/>
    <w:uiPriority w:val="34"/>
    <w:qFormat/>
    <w:rsid w:val="00E27393"/>
    <w:pPr>
      <w:ind w:left="720"/>
      <w:contextualSpacing/>
    </w:pPr>
  </w:style>
  <w:style w:type="character" w:styleId="af6">
    <w:name w:val="Hyperlink"/>
    <w:basedOn w:val="a2"/>
    <w:uiPriority w:val="99"/>
    <w:unhideWhenUsed/>
    <w:rsid w:val="001E68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0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devorvant.RIRV\Application%20Data\Microsoft\&#1064;&#1072;&#1073;&#1083;&#1086;&#1085;&#1099;\ESKD_A\PD\PW9_A4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49c640-aa52-44bb-afa4-097e76f790e8">
      <Value>139</Value>
      <Value>138</Value>
    </TaxCatchAll>
    <TaxKeywordTaxHTField xmlns="d549c640-aa52-44bb-afa4-097e76f790e8">
      <Terms xmlns="http://schemas.microsoft.com/office/infopath/2007/PartnerControls">
        <TermInfo xmlns="http://schemas.microsoft.com/office/infopath/2007/PartnerControls">
          <TermName xmlns="http://schemas.microsoft.com/office/infopath/2007/PartnerControls">ПД</TermName>
          <TermId xmlns="http://schemas.microsoft.com/office/infopath/2007/PartnerControls">9e81826c-0b24-4e65-8e74-63bb4f19fce4</TermId>
        </TermInfo>
        <TermInfo xmlns="http://schemas.microsoft.com/office/infopath/2007/PartnerControls">
          <TermName xmlns="http://schemas.microsoft.com/office/infopath/2007/PartnerControls">шаблон</TermName>
          <TermId xmlns="http://schemas.microsoft.com/office/infopath/2007/PartnerControls">9da63ae0-6b7d-4143-96e2-684b5d1146cf</TermId>
        </TermInfo>
      </Terms>
    </TaxKeywordTaxHTField>
    <_dlc_DocId xmlns="d549c640-aa52-44bb-afa4-097e76f790e8">OTD0300-1908331527-1673280</_dlc_DocId>
    <_dlc_DocIdUrl xmlns="d549c640-aa52-44bb-afa4-097e76f790e8">
      <Url>http://sharepoint.otd0300.int/data/documents/_layouts/15/DocIdRedir.aspx?ID=OTD0300-1908331527-1673280</Url>
      <Description>OTD0300-1908331527-1673280</Description>
    </_dlc_DocIdUrl>
    <_dlc_DocIdPersistId xmlns="d549c640-aa52-44bb-afa4-097e76f790e8">false</_dlc_DocIdPersistId>
    <SharedWithUsers xmlns="d549c640-aa52-44bb-afa4-097e76f790e8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8C5D0311DADA743A43292BC95788CFB" ma:contentTypeVersion="6" ma:contentTypeDescription="Создание документа." ma:contentTypeScope="" ma:versionID="44960c8e7e6b78701a9af8776ad66f50">
  <xsd:schema xmlns:xsd="http://www.w3.org/2001/XMLSchema" xmlns:xs="http://www.w3.org/2001/XMLSchema" xmlns:p="http://schemas.microsoft.com/office/2006/metadata/properties" xmlns:ns2="d549c640-aa52-44bb-afa4-097e76f790e8" targetNamespace="http://schemas.microsoft.com/office/2006/metadata/properties" ma:root="true" ma:fieldsID="4354e3dbc83529662eda33fc533b2502" ns2:_="">
    <xsd:import namespace="d549c640-aa52-44bb-afa4-097e76f790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9c640-aa52-44bb-afa4-097e76f790e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  <xsd:element name="TaxKeywordTaxHTField" ma:index="12" nillable="true" ma:taxonomy="true" ma:internalName="TaxKeywordTaxHTField" ma:taxonomyFieldName="TaxKeyword" ma:displayName="Корпоративные ключевые слова" ma:fieldId="{23f27201-bee3-471e-b2e7-b64fd8b7ca38}" ma:taxonomyMulti="true" ma:sspId="7e44be63-5e5f-42e8-bf1c-a0e0604413b6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Столбец для захвата всех терминов таксономии" ma:description="" ma:hidden="true" ma:list="{c086586e-9331-4be9-89ab-bb678bfa01ca}" ma:internalName="TaxCatchAll" ma:showField="CatchAllData" ma:web="3e99a56f-1338-417c-bda2-8f3239fb32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4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3E815F-DFA7-495A-9925-963724CE9078}">
  <ds:schemaRefs>
    <ds:schemaRef ds:uri="http://schemas.microsoft.com/office/2006/metadata/properties"/>
    <ds:schemaRef ds:uri="http://schemas.microsoft.com/office/infopath/2007/PartnerControls"/>
    <ds:schemaRef ds:uri="d549c640-aa52-44bb-afa4-097e76f790e8"/>
  </ds:schemaRefs>
</ds:datastoreItem>
</file>

<file path=customXml/itemProps2.xml><?xml version="1.0" encoding="utf-8"?>
<ds:datastoreItem xmlns:ds="http://schemas.openxmlformats.org/officeDocument/2006/customXml" ds:itemID="{E9AC6615-0C67-4FE1-813F-09EF2E5B9F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49c640-aa52-44bb-afa4-097e76f790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E8D3E0-DA98-4E57-ABB7-16D3349A1F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AE5FFD-F08E-4171-AF6E-E1570996D533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1F3A7C9-D0AD-4953-B42F-A5E034F658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Settings\devorvant.RIRV\Application Data\Microsoft\Шаблоны\ESKD_A\PD\PW9_A42.DOT</Template>
  <TotalTime>208</TotalTime>
  <Pages>5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Документ ЕСПД формата А4 с титульным листом</vt:lpstr>
    </vt:vector>
  </TitlesOfParts>
  <Company>Фирма Котлин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ЕСПД формата А4 с титульным листом</dc:title>
  <dc:subject>Шаблоны ГОСТ 19.106-78</dc:subject>
  <dc:creator>devorvant</dc:creator>
  <cp:keywords>ПД, шаблон</cp:keywords>
  <dc:description>Любой текстовый документ ЕСКД с титульным листом. Формат А4.ЛРИ в Автотексте. Печатать на принтерах Color Jetprinter 1020 или Optra-N .</dc:description>
  <cp:lastModifiedBy>Сергей Яшин</cp:lastModifiedBy>
  <cp:revision>48</cp:revision>
  <cp:lastPrinted>2017-02-13T08:02:00Z</cp:lastPrinted>
  <dcterms:created xsi:type="dcterms:W3CDTF">2018-12-18T10:32:00Z</dcterms:created>
  <dcterms:modified xsi:type="dcterms:W3CDTF">2026-09-04T05:46:00Z</dcterms:modified>
  <cp:category>Шаблоны W2000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0x01010028C5D0311DADA743A43292BC95788CFB</vt:lpwstr>
  </property>
  <property fmtid="{D5CDD505-2E9C-101B-9397-08002B2CF9AE}" pid="3" name="Теги">
    <vt:lpwstr/>
  </property>
  <property fmtid="{D5CDD505-2E9C-101B-9397-08002B2CF9AE}" pid="4" name="TaxKeyword">
    <vt:lpwstr>10;#ПД|9e81826c-0b24-4e65-8e74-63bb4f19fce4;#11;#шаблон|9da63ae0-6b7d-4143-96e2-684b5d1146cf</vt:lpwstr>
  </property>
  <property fmtid="{D5CDD505-2E9C-101B-9397-08002B2CF9AE}" pid="5" name="_dlc_DocIdItemGuid">
    <vt:lpwstr>16fd1d36-c42c-49d2-a97a-240b0ff24eb6</vt:lpwstr>
  </property>
  <property fmtid="{D5CDD505-2E9C-101B-9397-08002B2CF9AE}" pid="6" name="Order">
    <vt:r8>167328000</vt:r8>
  </property>
  <property fmtid="{D5CDD505-2E9C-101B-9397-08002B2CF9AE}" pid="7" name="URL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DocumentSetDescription">
    <vt:lpwstr/>
  </property>
  <property fmtid="{D5CDD505-2E9C-101B-9397-08002B2CF9AE}" pid="11" name="TemplateUrl">
    <vt:lpwstr/>
  </property>
  <property fmtid="{D5CDD505-2E9C-101B-9397-08002B2CF9AE}" pid="12" name="ComplianceAssetId">
    <vt:lpwstr/>
  </property>
</Properties>
</file>